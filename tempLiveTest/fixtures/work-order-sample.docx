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7" w:rightFromText="187" w:vertAnchor="page" w:horzAnchor="page" w:tblpXSpec="center" w:tblpY="505"/>
        <w:tblOverlap w:val="never"/>
        <w:tblW w:w="109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1350"/>
        <w:gridCol w:w="207"/>
        <w:gridCol w:w="335"/>
        <w:gridCol w:w="288"/>
        <w:gridCol w:w="144"/>
        <w:gridCol w:w="437"/>
        <w:gridCol w:w="610"/>
        <w:gridCol w:w="929"/>
        <w:gridCol w:w="368"/>
        <w:gridCol w:w="324"/>
        <w:gridCol w:w="141"/>
        <w:gridCol w:w="275"/>
        <w:gridCol w:w="817"/>
        <w:gridCol w:w="165"/>
        <w:gridCol w:w="424"/>
        <w:gridCol w:w="518"/>
        <w:gridCol w:w="338"/>
        <w:gridCol w:w="111"/>
        <w:gridCol w:w="565"/>
        <w:gridCol w:w="88"/>
        <w:gridCol w:w="446"/>
        <w:gridCol w:w="457"/>
        <w:gridCol w:w="204"/>
        <w:gridCol w:w="386"/>
        <w:gridCol w:w="309"/>
        <w:gridCol w:w="744"/>
      </w:tblGrid>
      <w:tr w:rsidR="004D59AF" w:rsidRPr="00E9228A" w14:paraId="2916192F" w14:textId="77777777" w:rsidTr="006B0BC5">
        <w:trPr>
          <w:trHeight w:val="349"/>
        </w:trPr>
        <w:tc>
          <w:tcPr>
            <w:tcW w:w="1892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6533D289" w14:textId="77777777" w:rsidR="0036595F" w:rsidRPr="00CD1ED1" w:rsidRDefault="0036595F" w:rsidP="009C2E35">
            <w:pPr>
              <w:pStyle w:val="Heading3"/>
              <w:rPr>
                <w:rStyle w:val="Emphasis"/>
              </w:rPr>
            </w:pPr>
          </w:p>
        </w:tc>
        <w:tc>
          <w:tcPr>
            <w:tcW w:w="6454" w:type="dxa"/>
            <w:gridSpan w:val="16"/>
            <w:tcBorders>
              <w:top w:val="nil"/>
              <w:left w:val="nil"/>
              <w:right w:val="nil"/>
            </w:tcBorders>
            <w:vAlign w:val="center"/>
          </w:tcPr>
          <w:p w14:paraId="1020C516" w14:textId="77777777" w:rsidR="0036595F" w:rsidRPr="00E9228A" w:rsidRDefault="009B1D80" w:rsidP="009C2E35">
            <w:pPr>
              <w:pStyle w:val="Heading1"/>
            </w:pPr>
            <w:r w:rsidRPr="00E9228A">
              <w:t>Work order form</w:t>
            </w:r>
          </w:p>
        </w:tc>
        <w:tc>
          <w:tcPr>
            <w:tcW w:w="2634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5435A55F" w14:textId="42D32A92" w:rsidR="0036595F" w:rsidRPr="00E9228A" w:rsidRDefault="0036595F" w:rsidP="009C2E35">
            <w:pPr>
              <w:pStyle w:val="Heading2"/>
            </w:pPr>
            <w:r w:rsidRPr="00E9228A">
              <w:t xml:space="preserve">Page 1 of </w:t>
            </w:r>
            <w:r w:rsidR="00912B52" w:rsidRPr="00E9228A">
              <w:rPr>
                <w:noProof/>
              </w:rPr>
              <w:fldChar w:fldCharType="begin"/>
            </w:r>
            <w:r w:rsidR="00912B52" w:rsidRPr="00E9228A">
              <w:rPr>
                <w:noProof/>
              </w:rPr>
              <w:instrText xml:space="preserve"> NUMPAGES   \* MERGEFORMAT </w:instrText>
            </w:r>
            <w:r w:rsidR="00912B52" w:rsidRPr="00E9228A">
              <w:rPr>
                <w:noProof/>
              </w:rPr>
              <w:fldChar w:fldCharType="separate"/>
            </w:r>
            <w:r w:rsidR="00F22165">
              <w:rPr>
                <w:noProof/>
              </w:rPr>
              <w:t>2</w:t>
            </w:r>
            <w:r w:rsidR="00912B52" w:rsidRPr="00E9228A">
              <w:rPr>
                <w:noProof/>
              </w:rPr>
              <w:fldChar w:fldCharType="end"/>
            </w:r>
          </w:p>
        </w:tc>
      </w:tr>
      <w:tr w:rsidR="00B85685" w:rsidRPr="00E9228A" w14:paraId="3C650F0F" w14:textId="77777777" w:rsidTr="006B0BC5">
        <w:trPr>
          <w:trHeight w:val="288"/>
        </w:trPr>
        <w:tc>
          <w:tcPr>
            <w:tcW w:w="5408" w:type="dxa"/>
            <w:gridSpan w:val="12"/>
            <w:tcBorders>
              <w:right w:val="single" w:sz="4" w:space="0" w:color="808080"/>
            </w:tcBorders>
            <w:shd w:val="clear" w:color="auto" w:fill="95B3D7"/>
            <w:vAlign w:val="center"/>
          </w:tcPr>
          <w:p w14:paraId="4FD0FA96" w14:textId="77777777" w:rsidR="00B85685" w:rsidRPr="00E9228A" w:rsidRDefault="00B85685" w:rsidP="009C2E35">
            <w:pPr>
              <w:pStyle w:val="SectionTitle"/>
            </w:pPr>
            <w:r w:rsidRPr="00E9228A">
              <w:t>Customer information</w:t>
            </w:r>
          </w:p>
        </w:tc>
        <w:tc>
          <w:tcPr>
            <w:tcW w:w="4133" w:type="dxa"/>
            <w:gridSpan w:val="1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2D050"/>
            <w:vAlign w:val="center"/>
          </w:tcPr>
          <w:p w14:paraId="1F2A3685" w14:textId="77777777" w:rsidR="00B85685" w:rsidRPr="00E9228A" w:rsidRDefault="00B85685" w:rsidP="009C2E35">
            <w:pPr>
              <w:pStyle w:val="Bold"/>
            </w:pPr>
            <w:r w:rsidRPr="00E9228A">
              <w:t>Product Family:</w:t>
            </w:r>
          </w:p>
        </w:tc>
        <w:tc>
          <w:tcPr>
            <w:tcW w:w="69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2D050"/>
            <w:vAlign w:val="center"/>
          </w:tcPr>
          <w:p w14:paraId="317A409E" w14:textId="77777777" w:rsidR="00B85685" w:rsidRPr="00E9228A" w:rsidRDefault="00B85685" w:rsidP="009C2E35">
            <w:pPr>
              <w:pStyle w:val="Bold"/>
            </w:pPr>
            <w:r w:rsidRPr="00E9228A">
              <w:t>Rev</w:t>
            </w:r>
          </w:p>
        </w:tc>
        <w:tc>
          <w:tcPr>
            <w:tcW w:w="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2D050"/>
            <w:vAlign w:val="center"/>
          </w:tcPr>
          <w:p w14:paraId="3A0DBEFF" w14:textId="77777777" w:rsidR="00B85685" w:rsidRPr="00E9228A" w:rsidRDefault="00B85685" w:rsidP="009C2E35">
            <w:pPr>
              <w:pStyle w:val="Bold"/>
            </w:pPr>
            <w:r w:rsidRPr="00E9228A">
              <w:t>Date</w:t>
            </w:r>
          </w:p>
        </w:tc>
      </w:tr>
      <w:tr w:rsidR="00B85685" w:rsidRPr="00E9228A" w14:paraId="5F11F92A" w14:textId="77777777" w:rsidTr="00A05184">
        <w:trPr>
          <w:trHeight w:val="207"/>
        </w:trPr>
        <w:tc>
          <w:tcPr>
            <w:tcW w:w="2180" w:type="dxa"/>
            <w:gridSpan w:val="4"/>
            <w:tcBorders>
              <w:bottom w:val="single" w:sz="4" w:space="0" w:color="808080"/>
            </w:tcBorders>
            <w:tcMar>
              <w:top w:w="43" w:type="dxa"/>
              <w:bottom w:w="43" w:type="dxa"/>
            </w:tcMar>
            <w:vAlign w:val="center"/>
          </w:tcPr>
          <w:p w14:paraId="0BFF84CD" w14:textId="77777777" w:rsidR="00B85685" w:rsidRPr="00E9228A" w:rsidRDefault="00B85685" w:rsidP="00A05184">
            <w:pPr>
              <w:rPr>
                <w:b/>
              </w:rPr>
            </w:pPr>
            <w:r w:rsidRPr="00E9228A">
              <w:rPr>
                <w:b/>
              </w:rPr>
              <w:t>Name</w:t>
            </w:r>
          </w:p>
        </w:tc>
        <w:tc>
          <w:tcPr>
            <w:tcW w:w="3228" w:type="dxa"/>
            <w:gridSpan w:val="8"/>
            <w:tcBorders>
              <w:bottom w:val="single" w:sz="4" w:space="0" w:color="808080"/>
            </w:tcBorders>
            <w:vAlign w:val="bottom"/>
          </w:tcPr>
          <w:p w14:paraId="6496517C" w14:textId="72617D26" w:rsidR="00B85685" w:rsidRPr="00A05184" w:rsidRDefault="00B14A65" w:rsidP="009C2E35">
            <w:pPr>
              <w:rPr>
                <w:b/>
                <w:bCs/>
              </w:rPr>
            </w:pPr>
            <w:r w:rsidRPr="00A05184">
              <w:rPr>
                <w:b/>
                <w:bCs/>
                <w:lang w:val="en-SG"/>
              </w:rPr>
              <w:t>National University Hospital (Singapore) Pte Ltd</w:t>
            </w:r>
          </w:p>
        </w:tc>
        <w:tc>
          <w:tcPr>
            <w:tcW w:w="4133" w:type="dxa"/>
            <w:gridSpan w:val="11"/>
            <w:vMerge w:val="restart"/>
            <w:tcBorders>
              <w:top w:val="nil"/>
            </w:tcBorders>
            <w:tcMar>
              <w:top w:w="43" w:type="dxa"/>
              <w:bottom w:w="43" w:type="dxa"/>
            </w:tcMar>
            <w:vAlign w:val="center"/>
          </w:tcPr>
          <w:p w14:paraId="44D37C36" w14:textId="45D4AA1E" w:rsidR="004279E6" w:rsidRPr="00E9228A" w:rsidRDefault="00912B52" w:rsidP="004F261D">
            <w:pPr>
              <w:pStyle w:val="Heading1"/>
              <w:rPr>
                <w:sz w:val="22"/>
                <w:szCs w:val="22"/>
              </w:rPr>
            </w:pPr>
            <w:r w:rsidRPr="00E9228A">
              <w:rPr>
                <w:sz w:val="22"/>
                <w:szCs w:val="22"/>
              </w:rPr>
              <w:t>LABCULTURE</w:t>
            </w:r>
            <w:r w:rsidR="008F1C09" w:rsidRPr="00E9228A">
              <w:rPr>
                <w:sz w:val="22"/>
                <w:szCs w:val="18"/>
              </w:rPr>
              <w:t>®</w:t>
            </w:r>
            <w:r w:rsidR="0053000E" w:rsidRPr="00E9228A">
              <w:rPr>
                <w:sz w:val="22"/>
                <w:szCs w:val="22"/>
              </w:rPr>
              <w:t xml:space="preserve"> class ii </w:t>
            </w:r>
            <w:r w:rsidR="00C63FFF" w:rsidRPr="00E9228A">
              <w:rPr>
                <w:sz w:val="22"/>
                <w:szCs w:val="22"/>
              </w:rPr>
              <w:t xml:space="preserve">TYPE B2 </w:t>
            </w:r>
            <w:r w:rsidR="00B85685" w:rsidRPr="00E9228A">
              <w:rPr>
                <w:sz w:val="22"/>
                <w:szCs w:val="22"/>
              </w:rPr>
              <w:t>biosafety cabinet</w:t>
            </w:r>
            <w:r w:rsidR="00544544" w:rsidRPr="00E9228A">
              <w:rPr>
                <w:sz w:val="22"/>
                <w:szCs w:val="22"/>
              </w:rPr>
              <w:t xml:space="preserve"> – </w:t>
            </w:r>
            <w:r w:rsidR="00EB109E" w:rsidRPr="00E9228A">
              <w:rPr>
                <w:sz w:val="22"/>
                <w:szCs w:val="22"/>
              </w:rPr>
              <w:t>230</w:t>
            </w:r>
            <w:r w:rsidR="00544544" w:rsidRPr="00E9228A">
              <w:rPr>
                <w:sz w:val="22"/>
                <w:szCs w:val="22"/>
              </w:rPr>
              <w:t>VAC</w:t>
            </w:r>
            <w:r w:rsidR="006E27BD" w:rsidRPr="00E9228A">
              <w:rPr>
                <w:sz w:val="22"/>
                <w:szCs w:val="22"/>
              </w:rPr>
              <w:t xml:space="preserve"> </w:t>
            </w:r>
            <w:r w:rsidR="004C306A" w:rsidRPr="00E9228A">
              <w:rPr>
                <w:sz w:val="22"/>
                <w:szCs w:val="22"/>
              </w:rPr>
              <w:t xml:space="preserve">BIBO SERIES </w:t>
            </w:r>
            <w:r w:rsidRPr="00E9228A">
              <w:rPr>
                <w:sz w:val="22"/>
                <w:szCs w:val="22"/>
              </w:rPr>
              <w:t>G4</w:t>
            </w:r>
            <w:r w:rsidR="0067515B" w:rsidRPr="00E9228A">
              <w:rPr>
                <w:sz w:val="22"/>
                <w:szCs w:val="22"/>
              </w:rPr>
              <w:t xml:space="preserve"> </w:t>
            </w:r>
            <w:r w:rsidR="00B14A65" w:rsidRPr="00B14A65">
              <w:rPr>
                <w:color w:val="EE0000"/>
                <w:sz w:val="22"/>
                <w:szCs w:val="22"/>
                <w:highlight w:val="yellow"/>
              </w:rPr>
              <w:t>(CUSTOMIZED)</w:t>
            </w:r>
          </w:p>
        </w:tc>
        <w:tc>
          <w:tcPr>
            <w:tcW w:w="695" w:type="dxa"/>
            <w:gridSpan w:val="2"/>
            <w:vMerge w:val="restart"/>
            <w:tcBorders>
              <w:top w:val="single" w:sz="4" w:space="0" w:color="808080"/>
            </w:tcBorders>
            <w:vAlign w:val="center"/>
          </w:tcPr>
          <w:p w14:paraId="00510ADF" w14:textId="0A8F0C21" w:rsidR="00B85685" w:rsidRPr="00D21F16" w:rsidRDefault="00B14A65" w:rsidP="005C237D">
            <w:pPr>
              <w:pStyle w:val="Heading1"/>
              <w:rPr>
                <w:sz w:val="14"/>
                <w:szCs w:val="14"/>
              </w:rPr>
            </w:pPr>
            <w:r w:rsidRPr="00D21F16">
              <w:rPr>
                <w:sz w:val="14"/>
                <w:szCs w:val="14"/>
              </w:rPr>
              <w:t>0</w:t>
            </w:r>
          </w:p>
        </w:tc>
        <w:tc>
          <w:tcPr>
            <w:tcW w:w="744" w:type="dxa"/>
            <w:vMerge w:val="restart"/>
            <w:tcBorders>
              <w:top w:val="single" w:sz="4" w:space="0" w:color="808080"/>
            </w:tcBorders>
            <w:vAlign w:val="center"/>
          </w:tcPr>
          <w:p w14:paraId="401ACC07" w14:textId="78DAA202" w:rsidR="00B85685" w:rsidRPr="00D21F16" w:rsidRDefault="00B14A65" w:rsidP="00602036">
            <w:pPr>
              <w:pStyle w:val="Heading1"/>
              <w:rPr>
                <w:sz w:val="14"/>
                <w:szCs w:val="14"/>
              </w:rPr>
            </w:pPr>
            <w:r w:rsidRPr="00D21F16">
              <w:rPr>
                <w:sz w:val="14"/>
                <w:szCs w:val="14"/>
              </w:rPr>
              <w:t>20-JUL 2026</w:t>
            </w:r>
          </w:p>
        </w:tc>
      </w:tr>
      <w:tr w:rsidR="00B85685" w:rsidRPr="00E9228A" w14:paraId="037208B2" w14:textId="77777777" w:rsidTr="00A05184">
        <w:trPr>
          <w:trHeight w:val="206"/>
        </w:trPr>
        <w:tc>
          <w:tcPr>
            <w:tcW w:w="2180" w:type="dxa"/>
            <w:gridSpan w:val="4"/>
            <w:tcBorders>
              <w:bottom w:val="single" w:sz="4" w:space="0" w:color="808080"/>
            </w:tcBorders>
            <w:tcMar>
              <w:top w:w="43" w:type="dxa"/>
              <w:bottom w:w="43" w:type="dxa"/>
            </w:tcMar>
            <w:vAlign w:val="center"/>
          </w:tcPr>
          <w:p w14:paraId="4F90B991" w14:textId="77777777" w:rsidR="00B85685" w:rsidRPr="00E9228A" w:rsidRDefault="00B85685" w:rsidP="00A05184">
            <w:pPr>
              <w:rPr>
                <w:b/>
              </w:rPr>
            </w:pPr>
            <w:r w:rsidRPr="00E9228A">
              <w:rPr>
                <w:b/>
              </w:rPr>
              <w:t>Country</w:t>
            </w:r>
          </w:p>
        </w:tc>
        <w:tc>
          <w:tcPr>
            <w:tcW w:w="3228" w:type="dxa"/>
            <w:gridSpan w:val="8"/>
            <w:tcBorders>
              <w:bottom w:val="single" w:sz="4" w:space="0" w:color="808080"/>
            </w:tcBorders>
            <w:vAlign w:val="bottom"/>
          </w:tcPr>
          <w:p w14:paraId="7E2BCC6F" w14:textId="60C15D31" w:rsidR="00B85685" w:rsidRPr="00E9228A" w:rsidRDefault="00B14A65" w:rsidP="009C2E35">
            <w:r w:rsidRPr="00B14A65">
              <w:rPr>
                <w:lang w:val="en-SG"/>
              </w:rPr>
              <w:t>Singapore</w:t>
            </w:r>
          </w:p>
        </w:tc>
        <w:tc>
          <w:tcPr>
            <w:tcW w:w="4133" w:type="dxa"/>
            <w:gridSpan w:val="11"/>
            <w:vMerge/>
            <w:tcMar>
              <w:top w:w="43" w:type="dxa"/>
              <w:bottom w:w="43" w:type="dxa"/>
            </w:tcMar>
            <w:vAlign w:val="center"/>
          </w:tcPr>
          <w:p w14:paraId="714EB994" w14:textId="77777777" w:rsidR="00B85685" w:rsidRPr="00E9228A" w:rsidRDefault="00B85685" w:rsidP="00AD5172"/>
        </w:tc>
        <w:tc>
          <w:tcPr>
            <w:tcW w:w="695" w:type="dxa"/>
            <w:gridSpan w:val="2"/>
            <w:vMerge/>
            <w:tcBorders>
              <w:bottom w:val="single" w:sz="4" w:space="0" w:color="808080"/>
            </w:tcBorders>
            <w:vAlign w:val="center"/>
          </w:tcPr>
          <w:p w14:paraId="74325B53" w14:textId="77777777" w:rsidR="00B85685" w:rsidRPr="00E9228A" w:rsidRDefault="00B85685" w:rsidP="00AD5172"/>
        </w:tc>
        <w:tc>
          <w:tcPr>
            <w:tcW w:w="744" w:type="dxa"/>
            <w:vMerge/>
            <w:tcBorders>
              <w:bottom w:val="single" w:sz="4" w:space="0" w:color="808080"/>
            </w:tcBorders>
            <w:vAlign w:val="center"/>
          </w:tcPr>
          <w:p w14:paraId="4AE66308" w14:textId="77777777" w:rsidR="00B85685" w:rsidRPr="00E9228A" w:rsidRDefault="00B85685" w:rsidP="00AD5172"/>
        </w:tc>
      </w:tr>
      <w:tr w:rsidR="00B85685" w:rsidRPr="00E9228A" w14:paraId="06952019" w14:textId="77777777" w:rsidTr="00A05184">
        <w:trPr>
          <w:trHeight w:val="206"/>
        </w:trPr>
        <w:tc>
          <w:tcPr>
            <w:tcW w:w="2180" w:type="dxa"/>
            <w:gridSpan w:val="4"/>
            <w:tcBorders>
              <w:bottom w:val="single" w:sz="4" w:space="0" w:color="808080"/>
            </w:tcBorders>
            <w:tcMar>
              <w:top w:w="43" w:type="dxa"/>
              <w:bottom w:w="43" w:type="dxa"/>
            </w:tcMar>
            <w:vAlign w:val="center"/>
          </w:tcPr>
          <w:p w14:paraId="48C43F86" w14:textId="77777777" w:rsidR="00B85685" w:rsidRPr="00E9228A" w:rsidRDefault="00B85685" w:rsidP="00A05184">
            <w:pPr>
              <w:rPr>
                <w:b/>
              </w:rPr>
            </w:pPr>
            <w:r w:rsidRPr="00E9228A">
              <w:rPr>
                <w:b/>
              </w:rPr>
              <w:t>PO Number</w:t>
            </w:r>
          </w:p>
        </w:tc>
        <w:tc>
          <w:tcPr>
            <w:tcW w:w="3228" w:type="dxa"/>
            <w:gridSpan w:val="8"/>
            <w:tcBorders>
              <w:bottom w:val="single" w:sz="4" w:space="0" w:color="808080"/>
            </w:tcBorders>
            <w:vAlign w:val="bottom"/>
          </w:tcPr>
          <w:p w14:paraId="2BC5CDA0" w14:textId="7BE6C144" w:rsidR="00B85685" w:rsidRPr="00E9228A" w:rsidRDefault="00B14A65" w:rsidP="009C2E35">
            <w:r w:rsidRPr="00B14A65">
              <w:rPr>
                <w:lang w:val="en-SG"/>
              </w:rPr>
              <w:t>4520888363</w:t>
            </w:r>
          </w:p>
        </w:tc>
        <w:tc>
          <w:tcPr>
            <w:tcW w:w="4133" w:type="dxa"/>
            <w:gridSpan w:val="11"/>
            <w:vMerge/>
            <w:tcBorders>
              <w:right w:val="single" w:sz="4" w:space="0" w:color="808080"/>
            </w:tcBorders>
            <w:tcMar>
              <w:top w:w="43" w:type="dxa"/>
              <w:bottom w:w="43" w:type="dxa"/>
            </w:tcMar>
            <w:vAlign w:val="center"/>
          </w:tcPr>
          <w:p w14:paraId="5E6E33B6" w14:textId="77777777" w:rsidR="00B85685" w:rsidRPr="00E9228A" w:rsidRDefault="00B85685" w:rsidP="00AD5172"/>
        </w:tc>
        <w:tc>
          <w:tcPr>
            <w:tcW w:w="69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C2BCFC" w14:textId="4B033F6A" w:rsidR="00B85685" w:rsidRPr="00D21F16" w:rsidRDefault="00D21F16" w:rsidP="002E47F8">
            <w:pPr>
              <w:jc w:val="center"/>
              <w:rPr>
                <w:b/>
                <w:sz w:val="14"/>
                <w:szCs w:val="14"/>
              </w:rPr>
            </w:pPr>
            <w:r w:rsidRPr="00D21F16">
              <w:rPr>
                <w:b/>
                <w:sz w:val="14"/>
                <w:szCs w:val="14"/>
              </w:rPr>
              <w:t>1</w:t>
            </w:r>
          </w:p>
        </w:tc>
        <w:tc>
          <w:tcPr>
            <w:tcW w:w="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D8F0A7" w14:textId="623BBEF4" w:rsidR="00B85685" w:rsidRPr="00D21F16" w:rsidRDefault="00D21F16" w:rsidP="002E47F8">
            <w:pPr>
              <w:jc w:val="center"/>
              <w:rPr>
                <w:b/>
                <w:sz w:val="14"/>
                <w:szCs w:val="14"/>
              </w:rPr>
            </w:pPr>
            <w:r w:rsidRPr="00D21F16">
              <w:rPr>
                <w:b/>
                <w:sz w:val="14"/>
                <w:szCs w:val="14"/>
              </w:rPr>
              <w:t>14-SEP 2026</w:t>
            </w:r>
          </w:p>
        </w:tc>
      </w:tr>
      <w:tr w:rsidR="00B85685" w:rsidRPr="00E9228A" w14:paraId="660A2045" w14:textId="77777777" w:rsidTr="00A05184">
        <w:trPr>
          <w:trHeight w:val="206"/>
        </w:trPr>
        <w:tc>
          <w:tcPr>
            <w:tcW w:w="2180" w:type="dxa"/>
            <w:gridSpan w:val="4"/>
            <w:tcBorders>
              <w:bottom w:val="single" w:sz="4" w:space="0" w:color="808080"/>
            </w:tcBorders>
            <w:tcMar>
              <w:top w:w="43" w:type="dxa"/>
              <w:bottom w:w="43" w:type="dxa"/>
            </w:tcMar>
            <w:vAlign w:val="center"/>
          </w:tcPr>
          <w:p w14:paraId="21FD0213" w14:textId="77777777" w:rsidR="00B85685" w:rsidRPr="00E9228A" w:rsidRDefault="00B85685" w:rsidP="00A05184">
            <w:pPr>
              <w:rPr>
                <w:b/>
              </w:rPr>
            </w:pPr>
            <w:r w:rsidRPr="00E9228A">
              <w:rPr>
                <w:b/>
              </w:rPr>
              <w:t>ESCO PF Number</w:t>
            </w:r>
          </w:p>
        </w:tc>
        <w:tc>
          <w:tcPr>
            <w:tcW w:w="3228" w:type="dxa"/>
            <w:gridSpan w:val="8"/>
            <w:tcBorders>
              <w:bottom w:val="single" w:sz="4" w:space="0" w:color="808080"/>
            </w:tcBorders>
            <w:vAlign w:val="bottom"/>
          </w:tcPr>
          <w:p w14:paraId="02456614" w14:textId="4C190754" w:rsidR="00B85685" w:rsidRPr="00E9228A" w:rsidRDefault="00B14A65" w:rsidP="009C2E35">
            <w:r w:rsidRPr="00B14A65">
              <w:rPr>
                <w:b/>
                <w:bCs/>
                <w:lang w:val="en-SG"/>
              </w:rPr>
              <w:t>SO-S-C26009</w:t>
            </w:r>
          </w:p>
        </w:tc>
        <w:tc>
          <w:tcPr>
            <w:tcW w:w="4133" w:type="dxa"/>
            <w:gridSpan w:val="11"/>
            <w:vMerge/>
            <w:tcBorders>
              <w:bottom w:val="single" w:sz="4" w:space="0" w:color="808080"/>
              <w:right w:val="single" w:sz="4" w:space="0" w:color="808080"/>
            </w:tcBorders>
            <w:tcMar>
              <w:top w:w="43" w:type="dxa"/>
              <w:bottom w:w="43" w:type="dxa"/>
            </w:tcMar>
            <w:vAlign w:val="center"/>
          </w:tcPr>
          <w:p w14:paraId="3B69B235" w14:textId="77777777" w:rsidR="00B85685" w:rsidRPr="00E9228A" w:rsidRDefault="00B85685" w:rsidP="00AD5172"/>
        </w:tc>
        <w:tc>
          <w:tcPr>
            <w:tcW w:w="69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E663C9" w14:textId="1AA2875A" w:rsidR="00B85685" w:rsidRPr="00C93692" w:rsidRDefault="00C93692" w:rsidP="00C93692">
            <w:pPr>
              <w:jc w:val="center"/>
              <w:rPr>
                <w:b/>
                <w:bCs/>
                <w:sz w:val="14"/>
                <w:szCs w:val="22"/>
              </w:rPr>
            </w:pPr>
            <w:r w:rsidRPr="00C93692">
              <w:rPr>
                <w:b/>
                <w:bCs/>
                <w:sz w:val="14"/>
                <w:szCs w:val="22"/>
              </w:rPr>
              <w:t>2</w:t>
            </w:r>
          </w:p>
        </w:tc>
        <w:tc>
          <w:tcPr>
            <w:tcW w:w="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8F0046" w14:textId="2FACF2D3" w:rsidR="00B85685" w:rsidRPr="00C93692" w:rsidRDefault="00C93692" w:rsidP="00C93692">
            <w:pPr>
              <w:jc w:val="center"/>
              <w:rPr>
                <w:b/>
                <w:bCs/>
                <w:sz w:val="14"/>
                <w:szCs w:val="22"/>
              </w:rPr>
            </w:pPr>
            <w:r w:rsidRPr="00C93692">
              <w:rPr>
                <w:b/>
                <w:bCs/>
                <w:sz w:val="14"/>
                <w:szCs w:val="22"/>
              </w:rPr>
              <w:t>24-SEP 2026</w:t>
            </w:r>
          </w:p>
        </w:tc>
      </w:tr>
      <w:tr w:rsidR="00B40C8E" w:rsidRPr="00E9228A" w14:paraId="1F57AF55" w14:textId="77777777" w:rsidTr="006B0BC5">
        <w:trPr>
          <w:trHeight w:val="288"/>
        </w:trPr>
        <w:tc>
          <w:tcPr>
            <w:tcW w:w="5408" w:type="dxa"/>
            <w:gridSpan w:val="12"/>
            <w:shd w:val="clear" w:color="auto" w:fill="95B3D7"/>
            <w:vAlign w:val="center"/>
          </w:tcPr>
          <w:p w14:paraId="2D84E2AB" w14:textId="77777777" w:rsidR="00B40C8E" w:rsidRPr="00E9228A" w:rsidRDefault="00B40C8E" w:rsidP="00B40C8E">
            <w:pPr>
              <w:pStyle w:val="SectionTitle"/>
            </w:pPr>
            <w:r w:rsidRPr="00E9228A">
              <w:t>factory information</w:t>
            </w:r>
          </w:p>
        </w:tc>
        <w:tc>
          <w:tcPr>
            <w:tcW w:w="5572" w:type="dxa"/>
            <w:gridSpan w:val="14"/>
            <w:tcBorders>
              <w:bottom w:val="single" w:sz="4" w:space="0" w:color="808080"/>
              <w:right w:val="single" w:sz="4" w:space="0" w:color="808080"/>
            </w:tcBorders>
            <w:shd w:val="clear" w:color="auto" w:fill="92D050"/>
            <w:vAlign w:val="center"/>
          </w:tcPr>
          <w:p w14:paraId="5DF872C4" w14:textId="77777777" w:rsidR="00B40C8E" w:rsidRPr="00E9228A" w:rsidRDefault="00B40C8E" w:rsidP="00B40C8E">
            <w:pPr>
              <w:pStyle w:val="SectionTitle"/>
            </w:pPr>
            <w:r w:rsidRPr="00E9228A">
              <w:t>electrical requirement</w:t>
            </w:r>
          </w:p>
        </w:tc>
      </w:tr>
      <w:tr w:rsidR="00EB302A" w:rsidRPr="00E9228A" w14:paraId="3EA94F4B" w14:textId="77777777" w:rsidTr="006B0BC5">
        <w:trPr>
          <w:trHeight w:val="98"/>
        </w:trPr>
        <w:tc>
          <w:tcPr>
            <w:tcW w:w="2180" w:type="dxa"/>
            <w:gridSpan w:val="4"/>
            <w:tcBorders>
              <w:bottom w:val="single" w:sz="4" w:space="0" w:color="808080"/>
            </w:tcBorders>
            <w:tcMar>
              <w:top w:w="43" w:type="dxa"/>
              <w:bottom w:w="43" w:type="dxa"/>
            </w:tcMar>
          </w:tcPr>
          <w:p w14:paraId="01EE1976" w14:textId="77777777" w:rsidR="00EB302A" w:rsidRPr="00E9228A" w:rsidRDefault="00EB302A" w:rsidP="00B40C8E">
            <w:pPr>
              <w:rPr>
                <w:b/>
              </w:rPr>
            </w:pPr>
            <w:r w:rsidRPr="00E9228A">
              <w:rPr>
                <w:b/>
              </w:rPr>
              <w:t>Model Code</w:t>
            </w:r>
          </w:p>
        </w:tc>
        <w:tc>
          <w:tcPr>
            <w:tcW w:w="3228" w:type="dxa"/>
            <w:gridSpan w:val="8"/>
          </w:tcPr>
          <w:p w14:paraId="7F9BC4A5" w14:textId="77777777" w:rsidR="00EB302A" w:rsidRPr="001307DF" w:rsidRDefault="00B14A65" w:rsidP="000D0573">
            <w:pPr>
              <w:rPr>
                <w:b/>
                <w:bCs/>
              </w:rPr>
            </w:pPr>
            <w:r w:rsidRPr="001307DF">
              <w:rPr>
                <w:b/>
                <w:bCs/>
              </w:rPr>
              <w:t>LB2-4B8-BIBO-C G4</w:t>
            </w:r>
          </w:p>
          <w:p w14:paraId="7D6F7E41" w14:textId="77777777" w:rsidR="004B25E8" w:rsidRPr="001307DF" w:rsidRDefault="004B25E8" w:rsidP="000D0573">
            <w:pPr>
              <w:rPr>
                <w:b/>
                <w:bCs/>
              </w:rPr>
            </w:pPr>
          </w:p>
          <w:p w14:paraId="083EE751" w14:textId="77777777" w:rsidR="00034DDB" w:rsidRPr="001307DF" w:rsidRDefault="00034DDB" w:rsidP="00034DDB">
            <w:pPr>
              <w:rPr>
                <w:b/>
                <w:bCs/>
              </w:rPr>
            </w:pPr>
            <w:r w:rsidRPr="001307DF">
              <w:rPr>
                <w:b/>
                <w:bCs/>
                <w:highlight w:val="yellow"/>
              </w:rPr>
              <w:t>Customize with:</w:t>
            </w:r>
          </w:p>
          <w:p w14:paraId="703CD3F5" w14:textId="77777777" w:rsidR="00034DDB" w:rsidRPr="0038003A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</w:pPr>
            <w:r w:rsidRPr="004B25E8">
              <w:rPr>
                <w:lang w:val="en-SG"/>
              </w:rPr>
              <w:t>Full SS316L Construction</w:t>
            </w:r>
          </w:p>
          <w:p w14:paraId="689C4D6C" w14:textId="77777777" w:rsidR="00034DDB" w:rsidRPr="0038003A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</w:pPr>
            <w:r w:rsidRPr="0038003A">
              <w:rPr>
                <w:lang w:val="en-SG"/>
              </w:rPr>
              <w:t>BIBO HEPA (Exhaust Filter)</w:t>
            </w:r>
          </w:p>
          <w:p w14:paraId="4F5305F8" w14:textId="1322A95D" w:rsidR="00034DDB" w:rsidRPr="0038003A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  <w:rPr>
                <w:lang w:val="en-SG"/>
              </w:rPr>
            </w:pPr>
            <w:r>
              <w:rPr>
                <w:lang w:val="en-SG"/>
              </w:rPr>
              <w:t>I</w:t>
            </w:r>
            <w:r w:rsidRPr="0038003A">
              <w:rPr>
                <w:lang w:val="en-SG"/>
              </w:rPr>
              <w:t>ntegration of particle counter has a smooth bore per ISO/TR</w:t>
            </w:r>
            <w:r>
              <w:rPr>
                <w:lang w:val="en-SG"/>
              </w:rPr>
              <w:t xml:space="preserve"> </w:t>
            </w:r>
            <w:r w:rsidRPr="00186DD4">
              <w:rPr>
                <w:lang w:val="en-SG"/>
              </w:rPr>
              <w:t>14644-21:2023,</w:t>
            </w:r>
            <w:r>
              <w:rPr>
                <w:lang w:val="en-SG"/>
              </w:rPr>
              <w:t xml:space="preserve"> </w:t>
            </w:r>
            <w:r w:rsidRPr="001453E0">
              <w:rPr>
                <w:lang w:val="en-SG"/>
              </w:rPr>
              <w:t>if possible with surface roughness ≤ 0.5 Ra, please amend the bend radius of</w:t>
            </w:r>
            <w:r>
              <w:rPr>
                <w:lang w:val="en-SG"/>
              </w:rPr>
              <w:t xml:space="preserve"> </w:t>
            </w:r>
            <w:r w:rsidRPr="001453E0">
              <w:rPr>
                <w:lang w:val="en-SG"/>
              </w:rPr>
              <w:t>the connection to NVP counter to be at least 150mm or sloping</w:t>
            </w:r>
          </w:p>
          <w:p w14:paraId="3F18DDDA" w14:textId="77777777" w:rsidR="00034DDB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  <w:rPr>
                <w:lang w:val="en-SG"/>
              </w:rPr>
            </w:pPr>
            <w:r w:rsidRPr="0038003A">
              <w:rPr>
                <w:lang w:val="en-SG"/>
              </w:rPr>
              <w:t>CCTV mounting at the side wall</w:t>
            </w:r>
          </w:p>
          <w:p w14:paraId="357A6466" w14:textId="77777777" w:rsidR="00034DDB" w:rsidRPr="006446C3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</w:pPr>
            <w:bookmarkStart w:id="0" w:name="_GoBack"/>
            <w:bookmarkEnd w:id="0"/>
            <w:r w:rsidRPr="00AB01FD">
              <w:rPr>
                <w:lang w:val="en-SG"/>
              </w:rPr>
              <w:t xml:space="preserve">2x </w:t>
            </w:r>
            <w:proofErr w:type="spellStart"/>
            <w:r w:rsidRPr="00AB01FD">
              <w:rPr>
                <w:lang w:val="en-SG"/>
              </w:rPr>
              <w:t>Mag</w:t>
            </w:r>
            <w:r>
              <w:rPr>
                <w:lang w:val="en-SG"/>
              </w:rPr>
              <w:t>ne</w:t>
            </w:r>
            <w:r w:rsidRPr="00AB01FD">
              <w:rPr>
                <w:lang w:val="en-SG"/>
              </w:rPr>
              <w:t>helic</w:t>
            </w:r>
            <w:proofErr w:type="spellEnd"/>
            <w:r w:rsidRPr="00AB01FD">
              <w:rPr>
                <w:lang w:val="en-SG"/>
              </w:rPr>
              <w:t xml:space="preserve"> pressure gauge (for Supply &amp; Exhaust Filter)</w:t>
            </w:r>
          </w:p>
          <w:p w14:paraId="336A6BBB" w14:textId="1F7FC8BD" w:rsidR="00034DDB" w:rsidRPr="00377598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  <w:rPr>
                <w:highlight w:val="yellow"/>
              </w:rPr>
            </w:pPr>
            <w:r w:rsidRPr="00377598">
              <w:rPr>
                <w:highlight w:val="yellow"/>
                <w:lang w:val="en-SG"/>
              </w:rPr>
              <w:t>2x EO on the Left wall, 1x EO on the Right wall,</w:t>
            </w:r>
            <w:r w:rsidR="00377598" w:rsidRPr="00377598">
              <w:rPr>
                <w:highlight w:val="yellow"/>
                <w:lang w:val="en-SG"/>
              </w:rPr>
              <w:t xml:space="preserve"> with max combined output</w:t>
            </w:r>
            <w:r w:rsidRPr="00377598">
              <w:rPr>
                <w:highlight w:val="yellow"/>
                <w:lang w:val="en-SG"/>
              </w:rPr>
              <w:t xml:space="preserve"> 5 Amps</w:t>
            </w:r>
          </w:p>
          <w:p w14:paraId="14B3BF9A" w14:textId="77777777" w:rsidR="00034DDB" w:rsidRPr="006446C3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</w:pPr>
            <w:r w:rsidRPr="006446C3">
              <w:rPr>
                <w:lang w:val="en-SG"/>
              </w:rPr>
              <w:t>Full SS316L support stand</w:t>
            </w:r>
          </w:p>
          <w:p w14:paraId="4ECA222E" w14:textId="0B484B94" w:rsidR="00034DDB" w:rsidRPr="003216E8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  <w:rPr>
                <w:highlight w:val="yellow"/>
              </w:rPr>
            </w:pPr>
            <w:r w:rsidRPr="003216E8">
              <w:rPr>
                <w:highlight w:val="yellow"/>
                <w:lang w:val="en-SG"/>
              </w:rPr>
              <w:t>Add on 2 EO on support stand</w:t>
            </w:r>
            <w:r w:rsidR="003216E8" w:rsidRPr="003216E8">
              <w:rPr>
                <w:highlight w:val="yellow"/>
                <w:lang w:val="en-SG"/>
              </w:rPr>
              <w:t xml:space="preserve"> with separate </w:t>
            </w:r>
            <w:proofErr w:type="spellStart"/>
            <w:r w:rsidR="003216E8" w:rsidRPr="003216E8">
              <w:rPr>
                <w:highlight w:val="yellow"/>
                <w:lang w:val="en-SG"/>
              </w:rPr>
              <w:t>cordset</w:t>
            </w:r>
            <w:proofErr w:type="spellEnd"/>
            <w:r w:rsidR="003216E8" w:rsidRPr="003216E8">
              <w:rPr>
                <w:highlight w:val="yellow"/>
                <w:lang w:val="en-SG"/>
              </w:rPr>
              <w:t xml:space="preserve"> from the BSC</w:t>
            </w:r>
            <w:r w:rsidRPr="003216E8">
              <w:rPr>
                <w:highlight w:val="yellow"/>
                <w:lang w:val="en-SG"/>
              </w:rPr>
              <w:t xml:space="preserve"> for particle counter</w:t>
            </w:r>
            <w:r w:rsidR="003216E8" w:rsidRPr="003216E8">
              <w:rPr>
                <w:highlight w:val="yellow"/>
                <w:lang w:val="en-SG"/>
              </w:rPr>
              <w:t xml:space="preserve"> (max combined output of 10A)</w:t>
            </w:r>
          </w:p>
          <w:p w14:paraId="3B8E1122" w14:textId="77777777" w:rsidR="00034DDB" w:rsidRPr="001307DF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</w:pPr>
            <w:r w:rsidRPr="006446C3">
              <w:rPr>
                <w:lang w:val="en-SG"/>
              </w:rPr>
              <w:t>Add on shelf on support stand for particle counter</w:t>
            </w:r>
          </w:p>
          <w:p w14:paraId="543417B2" w14:textId="77777777" w:rsidR="00034DDB" w:rsidRPr="001307DF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</w:pPr>
            <w:r w:rsidRPr="001307DF">
              <w:rPr>
                <w:lang w:val="en-SG"/>
              </w:rPr>
              <w:t>Remove UV Provision</w:t>
            </w:r>
          </w:p>
          <w:p w14:paraId="6D7DF967" w14:textId="77777777" w:rsidR="00034DDB" w:rsidRPr="001307DF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</w:pPr>
            <w:r w:rsidRPr="001307DF">
              <w:rPr>
                <w:lang w:val="en-SG"/>
              </w:rPr>
              <w:t>Remove Service Fixture Provision</w:t>
            </w:r>
          </w:p>
          <w:p w14:paraId="14D5DA48" w14:textId="77777777" w:rsidR="00034DDB" w:rsidRDefault="00034DDB" w:rsidP="00F805C3">
            <w:pPr>
              <w:pStyle w:val="ListParagraph"/>
              <w:numPr>
                <w:ilvl w:val="0"/>
                <w:numId w:val="1"/>
              </w:numPr>
              <w:ind w:left="426"/>
            </w:pPr>
            <w:r w:rsidRPr="001307DF">
              <w:rPr>
                <w:lang w:val="en-SG"/>
              </w:rPr>
              <w:t>Cover Balancing on the Back</w:t>
            </w:r>
          </w:p>
          <w:p w14:paraId="1E40DF11" w14:textId="77777777" w:rsidR="00F6221E" w:rsidRDefault="00F6221E" w:rsidP="00F6221E"/>
          <w:p w14:paraId="26538595" w14:textId="4A33DB29" w:rsidR="004B25E8" w:rsidRPr="001307DF" w:rsidRDefault="004B25E8" w:rsidP="000D0573">
            <w:pPr>
              <w:rPr>
                <w:b/>
                <w:bCs/>
              </w:rPr>
            </w:pPr>
            <w:r w:rsidRPr="001307DF">
              <w:rPr>
                <w:b/>
                <w:bCs/>
                <w:highlight w:val="yellow"/>
              </w:rPr>
              <w:t xml:space="preserve">Refer to GA Drawing: </w:t>
            </w:r>
            <w:r w:rsidR="001307DF" w:rsidRPr="001307DF">
              <w:rPr>
                <w:b/>
                <w:bCs/>
                <w:highlight w:val="yellow"/>
                <w:lang w:val="en-SG"/>
              </w:rPr>
              <w:t>BSC-26-089</w:t>
            </w:r>
          </w:p>
        </w:tc>
        <w:tc>
          <w:tcPr>
            <w:tcW w:w="1406" w:type="dxa"/>
            <w:gridSpan w:val="3"/>
            <w:vMerge w:val="restart"/>
            <w:tcBorders>
              <w:top w:val="single" w:sz="4" w:space="0" w:color="808080"/>
            </w:tcBorders>
            <w:tcMar>
              <w:top w:w="43" w:type="dxa"/>
              <w:bottom w:w="43" w:type="dxa"/>
            </w:tcMar>
          </w:tcPr>
          <w:p w14:paraId="6D386412" w14:textId="77777777" w:rsidR="00EB302A" w:rsidRPr="00E9228A" w:rsidRDefault="00EB302A" w:rsidP="00B40C8E">
            <w:r w:rsidRPr="00E9228A">
              <w:rPr>
                <w:b/>
              </w:rPr>
              <w:t>Power Supply</w:t>
            </w:r>
          </w:p>
        </w:tc>
        <w:tc>
          <w:tcPr>
            <w:tcW w:w="4166" w:type="dxa"/>
            <w:gridSpan w:val="11"/>
            <w:vMerge w:val="restart"/>
            <w:tcBorders>
              <w:top w:val="single" w:sz="4" w:space="0" w:color="808080"/>
            </w:tcBorders>
          </w:tcPr>
          <w:p w14:paraId="0DD9EA9B" w14:textId="403899F8" w:rsidR="00EB302A" w:rsidRDefault="00334573" w:rsidP="00C31808">
            <w:pPr>
              <w:rPr>
                <w:b/>
              </w:rPr>
            </w:pPr>
            <w:r w:rsidRPr="00E9228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8380F" w:rsidRPr="00E9228A">
              <w:rPr>
                <w:b/>
              </w:rPr>
              <w:instrText xml:space="preserve"> FORMCHECKBOX </w:instrText>
            </w:r>
            <w:r w:rsidR="00B26375">
              <w:rPr>
                <w:b/>
              </w:rPr>
            </w:r>
            <w:r w:rsidR="00B26375">
              <w:rPr>
                <w:b/>
              </w:rPr>
              <w:fldChar w:fldCharType="separate"/>
            </w:r>
            <w:r w:rsidRPr="00E9228A">
              <w:rPr>
                <w:b/>
              </w:rPr>
              <w:fldChar w:fldCharType="end"/>
            </w:r>
            <w:r w:rsidR="00072D75" w:rsidRPr="00E9228A">
              <w:rPr>
                <w:b/>
              </w:rPr>
              <w:t>8 (220-240 V, 50/60 Hz)</w:t>
            </w:r>
            <w:r w:rsidR="00C31808" w:rsidRPr="00E9228A">
              <w:rPr>
                <w:b/>
              </w:rPr>
              <w:t xml:space="preserve">   </w:t>
            </w:r>
          </w:p>
          <w:p w14:paraId="2763E733" w14:textId="70E967CD" w:rsidR="00D21F16" w:rsidRPr="00E9228A" w:rsidRDefault="00C93692" w:rsidP="00C318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0BD72D" wp14:editId="55EDA550">
                      <wp:simplePos x="0" y="0"/>
                      <wp:positionH relativeFrom="column">
                        <wp:posOffset>-115570</wp:posOffset>
                      </wp:positionH>
                      <wp:positionV relativeFrom="paragraph">
                        <wp:posOffset>615315</wp:posOffset>
                      </wp:positionV>
                      <wp:extent cx="2687320" cy="965200"/>
                      <wp:effectExtent l="0" t="0" r="17780" b="25400"/>
                      <wp:wrapNone/>
                      <wp:docPr id="174284641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87320" cy="96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6B1B04" w14:textId="26ED88A3" w:rsidR="00D21F16" w:rsidRPr="00C05204" w:rsidRDefault="00D21F16">
                                  <w:pPr>
                                    <w:rPr>
                                      <w:sz w:val="12"/>
                                      <w:szCs w:val="20"/>
                                      <w:lang w:val="en-SG"/>
                                    </w:rPr>
                                  </w:pPr>
                                  <w:r w:rsidRPr="00C05204">
                                    <w:rPr>
                                      <w:sz w:val="12"/>
                                      <w:szCs w:val="20"/>
                                      <w:lang w:val="en-SG"/>
                                    </w:rPr>
                                    <w:t>1</w:t>
                                  </w:r>
                                  <w:r w:rsidRPr="00C05204">
                                    <w:rPr>
                                      <w:sz w:val="12"/>
                                      <w:szCs w:val="20"/>
                                      <w:vertAlign w:val="superscript"/>
                                      <w:lang w:val="en-SG"/>
                                    </w:rPr>
                                    <w:t>st</w:t>
                                  </w:r>
                                  <w:r w:rsidRPr="00C05204">
                                    <w:rPr>
                                      <w:sz w:val="12"/>
                                      <w:szCs w:val="20"/>
                                      <w:lang w:val="en-SG"/>
                                    </w:rPr>
                                    <w:t xml:space="preserve"> Amended: Update the GA Drawing for the order.</w:t>
                                  </w:r>
                                </w:p>
                                <w:p w14:paraId="627C46C1" w14:textId="564A6410" w:rsidR="00D21F16" w:rsidRPr="00C05204" w:rsidRDefault="00D21F16">
                                  <w:pPr>
                                    <w:rPr>
                                      <w:sz w:val="12"/>
                                      <w:szCs w:val="20"/>
                                      <w:lang w:val="en-SG"/>
                                    </w:rPr>
                                  </w:pPr>
                                  <w:r w:rsidRPr="00C05204">
                                    <w:rPr>
                                      <w:sz w:val="12"/>
                                      <w:szCs w:val="20"/>
                                      <w:lang w:val="en-SG"/>
                                    </w:rPr>
                                    <w:t>PIC: Chika</w:t>
                                  </w:r>
                                </w:p>
                                <w:p w14:paraId="465FBF9B" w14:textId="77777777" w:rsidR="00C93692" w:rsidRDefault="00C93692">
                                  <w:pPr>
                                    <w:rPr>
                                      <w:lang w:val="en-SG"/>
                                    </w:rPr>
                                  </w:pPr>
                                </w:p>
                                <w:p w14:paraId="4563F252" w14:textId="02B8DEDA" w:rsidR="00C93692" w:rsidRDefault="00C93692">
                                  <w:pPr>
                                    <w:rPr>
                                      <w:lang w:val="en-SG"/>
                                    </w:rPr>
                                  </w:pPr>
                                  <w:r>
                                    <w:rPr>
                                      <w:lang w:val="en-SG"/>
                                    </w:rPr>
                                    <w:t>2</w:t>
                                  </w:r>
                                  <w:r w:rsidRPr="00C93692">
                                    <w:rPr>
                                      <w:vertAlign w:val="superscript"/>
                                      <w:lang w:val="en-SG"/>
                                    </w:rPr>
                                    <w:t>nd</w:t>
                                  </w:r>
                                  <w:r>
                                    <w:rPr>
                                      <w:lang w:val="en-SG"/>
                                    </w:rPr>
                                    <w:t xml:space="preserve"> Amended: Changed the promise week from </w:t>
                                  </w:r>
                                  <w:r w:rsidR="00C05204">
                                    <w:rPr>
                                      <w:lang w:val="en-SG"/>
                                    </w:rPr>
                                    <w:t xml:space="preserve">WK40-5 to </w:t>
                                  </w:r>
                                  <w:r w:rsidR="00C05204" w:rsidRPr="00C05204">
                                    <w:rPr>
                                      <w:b/>
                                      <w:bCs/>
                                      <w:highlight w:val="yellow"/>
                                      <w:lang w:val="en-SG"/>
                                    </w:rPr>
                                    <w:t>WK44-5 (2026).</w:t>
                                  </w:r>
                                  <w:r w:rsidR="00C05204">
                                    <w:rPr>
                                      <w:lang w:val="en-SG"/>
                                    </w:rPr>
                                    <w:t xml:space="preserve"> Already approved by Aldrin.</w:t>
                                  </w:r>
                                </w:p>
                                <w:p w14:paraId="77BECADD" w14:textId="4D091602" w:rsidR="00C05204" w:rsidRPr="00D21F16" w:rsidRDefault="00C05204">
                                  <w:pPr>
                                    <w:rPr>
                                      <w:lang w:val="en-SG"/>
                                    </w:rPr>
                                  </w:pPr>
                                  <w:r>
                                    <w:rPr>
                                      <w:lang w:val="en-SG"/>
                                    </w:rPr>
                                    <w:t>PIC: Chika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D0BD7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9.1pt;margin-top:48.45pt;width:211.6pt;height:7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" fillcolor="white [3201]" strokeweight=".5pt">
                      <v:textbox>
                        <w:txbxContent>
                          <w:p w14:paraId="716B1B04" w14:textId="26ED88A3" w:rsidR="00D21F16" w:rsidRPr="00C05204" w:rsidRDefault="00D21F16">
                            <w:pPr>
                              <w:rPr>
                                <w:sz w:val="12"/>
                                <w:szCs w:val="20"/>
                                <w:lang w:val="en-SG"/>
                              </w:rPr>
                            </w:pPr>
                            <w:r w:rsidRPr="00C05204">
                              <w:rPr>
                                <w:sz w:val="12"/>
                                <w:szCs w:val="20"/>
                                <w:lang w:val="en-SG"/>
                              </w:rPr>
                              <w:t>1</w:t>
                            </w:r>
                            <w:r w:rsidRPr="00C05204">
                              <w:rPr>
                                <w:sz w:val="12"/>
                                <w:szCs w:val="20"/>
                                <w:vertAlign w:val="superscript"/>
                                <w:lang w:val="en-SG"/>
                              </w:rPr>
                              <w:t>st</w:t>
                            </w:r>
                            <w:r w:rsidRPr="00C05204">
                              <w:rPr>
                                <w:sz w:val="12"/>
                                <w:szCs w:val="20"/>
                                <w:lang w:val="en-SG"/>
                              </w:rPr>
                              <w:t xml:space="preserve"> Amended: Update the GA Drawing for the order.</w:t>
                            </w:r>
                          </w:p>
                          <w:p w14:paraId="627C46C1" w14:textId="564A6410" w:rsidR="00D21F16" w:rsidRPr="00C05204" w:rsidRDefault="00D21F16">
                            <w:pPr>
                              <w:rPr>
                                <w:sz w:val="12"/>
                                <w:szCs w:val="20"/>
                                <w:lang w:val="en-SG"/>
                              </w:rPr>
                            </w:pPr>
                            <w:r w:rsidRPr="00C05204">
                              <w:rPr>
                                <w:sz w:val="12"/>
                                <w:szCs w:val="20"/>
                                <w:lang w:val="en-SG"/>
                              </w:rPr>
                              <w:t>PIC: Chika</w:t>
                            </w:r>
                          </w:p>
                          <w:p w14:paraId="465FBF9B" w14:textId="77777777" w:rsidR="00C93692" w:rsidRDefault="00C93692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4563F252" w14:textId="02B8DEDA" w:rsidR="00C93692" w:rsidRDefault="00C93692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2</w:t>
                            </w:r>
                            <w:r w:rsidRPr="00C93692">
                              <w:rPr>
                                <w:vertAlign w:val="superscript"/>
                                <w:lang w:val="en-SG"/>
                              </w:rPr>
                              <w:t>nd</w:t>
                            </w:r>
                            <w:r>
                              <w:rPr>
                                <w:lang w:val="en-SG"/>
                              </w:rPr>
                              <w:t xml:space="preserve"> Amended: Changed the promise week from </w:t>
                            </w:r>
                            <w:r w:rsidR="00C05204">
                              <w:rPr>
                                <w:lang w:val="en-SG"/>
                              </w:rPr>
                              <w:t xml:space="preserve">WK40-5 to </w:t>
                            </w:r>
                            <w:r w:rsidR="00C05204" w:rsidRPr="00C05204">
                              <w:rPr>
                                <w:b/>
                                <w:bCs/>
                                <w:highlight w:val="yellow"/>
                                <w:lang w:val="en-SG"/>
                              </w:rPr>
                              <w:t>WK44-5 (2026).</w:t>
                            </w:r>
                            <w:r w:rsidR="00C05204">
                              <w:rPr>
                                <w:lang w:val="en-SG"/>
                              </w:rPr>
                              <w:t xml:space="preserve"> Already approved by Aldrin.</w:t>
                            </w:r>
                          </w:p>
                          <w:p w14:paraId="77BECADD" w14:textId="4D091602" w:rsidR="00C05204" w:rsidRPr="00D21F16" w:rsidRDefault="00C05204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PIC: Chika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3F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9CCA9C" wp14:editId="2E0713FF">
                      <wp:simplePos x="0" y="0"/>
                      <wp:positionH relativeFrom="column">
                        <wp:posOffset>-254635</wp:posOffset>
                      </wp:positionH>
                      <wp:positionV relativeFrom="paragraph">
                        <wp:posOffset>172085</wp:posOffset>
                      </wp:positionV>
                      <wp:extent cx="3025140" cy="1828800"/>
                      <wp:effectExtent l="0" t="0" r="0" b="6350"/>
                      <wp:wrapNone/>
                      <wp:docPr id="45435365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514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4AA3CD" w14:textId="5D08975E" w:rsidR="00D21F16" w:rsidRPr="007B3F1C" w:rsidRDefault="00C93692" w:rsidP="00D21F16">
                                  <w:pPr>
                                    <w:suppressOverlap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52"/>
                                      <w:szCs w:val="52"/>
                                      <w:lang w:val="en-SG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52"/>
                                      <w:szCs w:val="52"/>
                                      <w:lang w:val="en-SG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52"/>
                                      <w:szCs w:val="52"/>
                                      <w:vertAlign w:val="superscript"/>
                                      <w:lang w:val="en-SG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nd</w:t>
                                  </w:r>
                                  <w:r w:rsidR="00D21F16" w:rsidRPr="007B3F1C">
                                    <w:rPr>
                                      <w:b/>
                                      <w:bCs/>
                                      <w:color w:val="000000" w:themeColor="text1"/>
                                      <w:sz w:val="52"/>
                                      <w:szCs w:val="52"/>
                                      <w:lang w:val="en-SG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Amend</w:t>
                                  </w:r>
                                  <w:r w:rsidR="007B3F1C" w:rsidRPr="007B3F1C">
                                    <w:rPr>
                                      <w:b/>
                                      <w:bCs/>
                                      <w:color w:val="000000" w:themeColor="text1"/>
                                      <w:sz w:val="52"/>
                                      <w:szCs w:val="52"/>
                                      <w:lang w:val="en-SG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E9CCA9C" id="_x0000_s1027" type="#_x0000_t202" style="position:absolute;margin-left:-20.05pt;margin-top:13.55pt;width:238.2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6FEg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" filled="f" stroked="f">
                      <v:textbox style="mso-fit-shape-to-text:t">
                        <w:txbxContent>
                          <w:p w14:paraId="6F4AA3CD" w14:textId="5D08975E" w:rsidR="00D21F16" w:rsidRPr="007B3F1C" w:rsidRDefault="00C93692" w:rsidP="00D21F16">
                            <w:pPr>
                              <w:suppressOverlap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S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S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vertAlign w:val="superscript"/>
                                <w:lang w:val="en-S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nd</w:t>
                            </w:r>
                            <w:r w:rsidR="00D21F16" w:rsidRPr="007B3F1C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S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Amend</w:t>
                            </w:r>
                            <w:r w:rsidR="007B3F1C" w:rsidRPr="007B3F1C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S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B302A" w:rsidRPr="00E9228A" w14:paraId="5C9C7CC1" w14:textId="77777777" w:rsidTr="006B0BC5">
        <w:trPr>
          <w:trHeight w:val="97"/>
        </w:trPr>
        <w:tc>
          <w:tcPr>
            <w:tcW w:w="2180" w:type="dxa"/>
            <w:gridSpan w:val="4"/>
            <w:tcBorders>
              <w:bottom w:val="single" w:sz="4" w:space="0" w:color="808080"/>
            </w:tcBorders>
            <w:tcMar>
              <w:top w:w="43" w:type="dxa"/>
              <w:bottom w:w="43" w:type="dxa"/>
            </w:tcMar>
          </w:tcPr>
          <w:p w14:paraId="0053B9D4" w14:textId="77777777" w:rsidR="00EB302A" w:rsidRPr="00E9228A" w:rsidRDefault="00EB302A" w:rsidP="00B40C8E">
            <w:pPr>
              <w:rPr>
                <w:b/>
              </w:rPr>
            </w:pPr>
            <w:r w:rsidRPr="00E9228A">
              <w:rPr>
                <w:b/>
              </w:rPr>
              <w:t>Work Order Number</w:t>
            </w:r>
          </w:p>
        </w:tc>
        <w:tc>
          <w:tcPr>
            <w:tcW w:w="3228" w:type="dxa"/>
            <w:gridSpan w:val="8"/>
            <w:tcBorders>
              <w:bottom w:val="single" w:sz="4" w:space="0" w:color="808080"/>
            </w:tcBorders>
          </w:tcPr>
          <w:p w14:paraId="270CBBBB" w14:textId="78E5AC61" w:rsidR="00EB302A" w:rsidRPr="00E9228A" w:rsidRDefault="00A05184" w:rsidP="00B40C8E">
            <w:r w:rsidRPr="00A05184">
              <w:rPr>
                <w:lang w:val="en-SG"/>
              </w:rPr>
              <w:t>2145510</w:t>
            </w:r>
          </w:p>
        </w:tc>
        <w:tc>
          <w:tcPr>
            <w:tcW w:w="1406" w:type="dxa"/>
            <w:gridSpan w:val="3"/>
            <w:vMerge/>
            <w:tcMar>
              <w:top w:w="43" w:type="dxa"/>
              <w:bottom w:w="43" w:type="dxa"/>
            </w:tcMar>
          </w:tcPr>
          <w:p w14:paraId="2E8AB3E0" w14:textId="77777777" w:rsidR="00EB302A" w:rsidRPr="00E9228A" w:rsidRDefault="00EB302A" w:rsidP="00B40C8E">
            <w:pPr>
              <w:rPr>
                <w:b/>
              </w:rPr>
            </w:pPr>
          </w:p>
        </w:tc>
        <w:tc>
          <w:tcPr>
            <w:tcW w:w="4166" w:type="dxa"/>
            <w:gridSpan w:val="11"/>
            <w:vMerge/>
          </w:tcPr>
          <w:p w14:paraId="1A23706B" w14:textId="77777777" w:rsidR="00EB302A" w:rsidRPr="00E9228A" w:rsidRDefault="00EB302A" w:rsidP="00273F68">
            <w:pPr>
              <w:rPr>
                <w:b/>
              </w:rPr>
            </w:pPr>
          </w:p>
        </w:tc>
      </w:tr>
      <w:tr w:rsidR="00A154CB" w:rsidRPr="00E9228A" w14:paraId="5F69C611" w14:textId="77777777" w:rsidTr="006B0BC5">
        <w:trPr>
          <w:trHeight w:val="97"/>
        </w:trPr>
        <w:tc>
          <w:tcPr>
            <w:tcW w:w="2180" w:type="dxa"/>
            <w:gridSpan w:val="4"/>
            <w:tcBorders>
              <w:bottom w:val="single" w:sz="4" w:space="0" w:color="808080"/>
            </w:tcBorders>
            <w:tcMar>
              <w:top w:w="43" w:type="dxa"/>
              <w:bottom w:w="43" w:type="dxa"/>
            </w:tcMar>
          </w:tcPr>
          <w:p w14:paraId="7A6AE7AE" w14:textId="77777777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>Serial Number(s)</w:t>
            </w:r>
          </w:p>
        </w:tc>
        <w:tc>
          <w:tcPr>
            <w:tcW w:w="3228" w:type="dxa"/>
            <w:gridSpan w:val="8"/>
            <w:tcBorders>
              <w:bottom w:val="single" w:sz="4" w:space="0" w:color="808080"/>
            </w:tcBorders>
          </w:tcPr>
          <w:p w14:paraId="7246E9CE" w14:textId="607339ED" w:rsidR="00A154CB" w:rsidRPr="00A05184" w:rsidRDefault="00E154DA" w:rsidP="00A154CB">
            <w:pPr>
              <w:rPr>
                <w:b/>
                <w:bCs/>
              </w:rPr>
            </w:pPr>
            <w:r>
              <w:rPr>
                <w:rFonts w:ascii="Arial" w:hAnsi="Arial" w:cs="Arial"/>
                <w:szCs w:val="16"/>
                <w:lang w:val="en-ID"/>
              </w:rPr>
              <w:t>224844, 224845, 224846, 224847</w:t>
            </w:r>
          </w:p>
        </w:tc>
        <w:tc>
          <w:tcPr>
            <w:tcW w:w="1406" w:type="dxa"/>
            <w:gridSpan w:val="3"/>
            <w:tcBorders>
              <w:bottom w:val="single" w:sz="4" w:space="0" w:color="808080"/>
            </w:tcBorders>
            <w:tcMar>
              <w:top w:w="43" w:type="dxa"/>
              <w:bottom w:w="43" w:type="dxa"/>
            </w:tcMar>
          </w:tcPr>
          <w:p w14:paraId="25847DBF" w14:textId="77777777" w:rsidR="00A154CB" w:rsidRPr="00E9228A" w:rsidRDefault="00A154CB" w:rsidP="00A154CB">
            <w:pPr>
              <w:rPr>
                <w:b/>
              </w:rPr>
            </w:pPr>
            <w:proofErr w:type="spellStart"/>
            <w:r w:rsidRPr="00E9228A">
              <w:rPr>
                <w:b/>
              </w:rPr>
              <w:t>Cordset</w:t>
            </w:r>
            <w:proofErr w:type="spellEnd"/>
            <w:r w:rsidRPr="00E9228A">
              <w:rPr>
                <w:b/>
              </w:rPr>
              <w:t xml:space="preserve"> </w:t>
            </w:r>
            <w:proofErr w:type="spellStart"/>
            <w:r w:rsidRPr="00E9228A">
              <w:rPr>
                <w:b/>
              </w:rPr>
              <w:t>Qty</w:t>
            </w:r>
            <w:proofErr w:type="spellEnd"/>
          </w:p>
        </w:tc>
        <w:tc>
          <w:tcPr>
            <w:tcW w:w="1620" w:type="dxa"/>
            <w:gridSpan w:val="5"/>
            <w:tcBorders>
              <w:bottom w:val="single" w:sz="4" w:space="0" w:color="808080"/>
            </w:tcBorders>
          </w:tcPr>
          <w:p w14:paraId="66D8D03E" w14:textId="38DED249" w:rsidR="00A154CB" w:rsidRPr="00E9228A" w:rsidRDefault="00587794" w:rsidP="00AB6733">
            <w:pPr>
              <w:rPr>
                <w:b/>
              </w:rPr>
            </w:pPr>
            <w:r w:rsidRPr="00E9228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9228A">
              <w:rPr>
                <w:b/>
              </w:rPr>
              <w:instrText xml:space="preserve"> FORMCHECKBOX </w:instrText>
            </w:r>
            <w:r w:rsidR="00B26375">
              <w:rPr>
                <w:b/>
              </w:rPr>
            </w:r>
            <w:r w:rsidR="00B26375">
              <w:rPr>
                <w:b/>
              </w:rPr>
              <w:fldChar w:fldCharType="separate"/>
            </w:r>
            <w:r w:rsidRPr="00E9228A">
              <w:rPr>
                <w:b/>
              </w:rPr>
              <w:fldChar w:fldCharType="end"/>
            </w:r>
            <w:r w:rsidR="00D278F3">
              <w:rPr>
                <w:b/>
              </w:rPr>
              <w:t>2 (Note: 1 PC for support stand)</w:t>
            </w:r>
          </w:p>
        </w:tc>
        <w:tc>
          <w:tcPr>
            <w:tcW w:w="1107" w:type="dxa"/>
            <w:gridSpan w:val="3"/>
            <w:tcBorders>
              <w:bottom w:val="single" w:sz="4" w:space="0" w:color="808080"/>
            </w:tcBorders>
          </w:tcPr>
          <w:p w14:paraId="26B9BBC8" w14:textId="77777777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>Plug Code</w:t>
            </w:r>
          </w:p>
        </w:tc>
        <w:tc>
          <w:tcPr>
            <w:tcW w:w="1439" w:type="dxa"/>
            <w:gridSpan w:val="3"/>
            <w:tcBorders>
              <w:bottom w:val="single" w:sz="4" w:space="0" w:color="808080"/>
            </w:tcBorders>
          </w:tcPr>
          <w:p w14:paraId="3E65B8A7" w14:textId="20BBBD0B" w:rsidR="00A154CB" w:rsidRPr="00024488" w:rsidRDefault="00947712" w:rsidP="00A154CB">
            <w:pPr>
              <w:rPr>
                <w:b/>
                <w:bCs/>
              </w:rPr>
            </w:pPr>
            <w:r w:rsidRPr="00024488">
              <w:rPr>
                <w:b/>
                <w:bCs/>
              </w:rPr>
              <w:t>D</w:t>
            </w:r>
          </w:p>
        </w:tc>
      </w:tr>
      <w:tr w:rsidR="00A154CB" w:rsidRPr="00E9228A" w14:paraId="4B7E1AFD" w14:textId="77777777" w:rsidTr="006B0BC5">
        <w:trPr>
          <w:trHeight w:val="288"/>
        </w:trPr>
        <w:tc>
          <w:tcPr>
            <w:tcW w:w="5408" w:type="dxa"/>
            <w:gridSpan w:val="12"/>
            <w:shd w:val="clear" w:color="auto" w:fill="95B3D7"/>
            <w:vAlign w:val="center"/>
          </w:tcPr>
          <w:p w14:paraId="77E06D7D" w14:textId="77777777" w:rsidR="00A154CB" w:rsidRPr="00E9228A" w:rsidRDefault="00A154CB" w:rsidP="00A154CB">
            <w:pPr>
              <w:pStyle w:val="SectionTitle"/>
            </w:pPr>
            <w:r w:rsidRPr="00E9228A">
              <w:t>Shipment details and Promised date</w:t>
            </w:r>
          </w:p>
        </w:tc>
        <w:tc>
          <w:tcPr>
            <w:tcW w:w="5572" w:type="dxa"/>
            <w:gridSpan w:val="14"/>
            <w:tcBorders>
              <w:bottom w:val="single" w:sz="4" w:space="0" w:color="808080"/>
            </w:tcBorders>
            <w:shd w:val="clear" w:color="auto" w:fill="92D050"/>
            <w:vAlign w:val="center"/>
          </w:tcPr>
          <w:p w14:paraId="77D54327" w14:textId="77777777" w:rsidR="00A154CB" w:rsidRPr="00E9228A" w:rsidRDefault="00A154CB" w:rsidP="00A154CB">
            <w:pPr>
              <w:pStyle w:val="Bold"/>
              <w:jc w:val="center"/>
            </w:pPr>
            <w:r w:rsidRPr="00E9228A">
              <w:t>SOFTWARE REQUIREMENT</w:t>
            </w:r>
          </w:p>
        </w:tc>
      </w:tr>
      <w:tr w:rsidR="00A154CB" w:rsidRPr="00E9228A" w14:paraId="6B757EFB" w14:textId="77777777" w:rsidTr="006B0BC5">
        <w:trPr>
          <w:trHeight w:val="215"/>
        </w:trPr>
        <w:tc>
          <w:tcPr>
            <w:tcW w:w="2180" w:type="dxa"/>
            <w:gridSpan w:val="4"/>
            <w:tcMar>
              <w:top w:w="43" w:type="dxa"/>
              <w:bottom w:w="43" w:type="dxa"/>
            </w:tcMar>
          </w:tcPr>
          <w:p w14:paraId="3FDE446F" w14:textId="77777777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 xml:space="preserve">Promised Date &amp; Week  </w:t>
            </w:r>
          </w:p>
          <w:p w14:paraId="4CF43F13" w14:textId="77777777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>(Ex-</w:t>
            </w:r>
            <w:proofErr w:type="spellStart"/>
            <w:r w:rsidRPr="00E9228A">
              <w:rPr>
                <w:b/>
              </w:rPr>
              <w:t>Bintan</w:t>
            </w:r>
            <w:proofErr w:type="spellEnd"/>
            <w:r w:rsidRPr="00E9228A">
              <w:rPr>
                <w:b/>
              </w:rPr>
              <w:t>)</w:t>
            </w:r>
          </w:p>
        </w:tc>
        <w:tc>
          <w:tcPr>
            <w:tcW w:w="3228" w:type="dxa"/>
            <w:gridSpan w:val="8"/>
          </w:tcPr>
          <w:p w14:paraId="032FB019" w14:textId="68D2A53F" w:rsidR="00A154CB" w:rsidRPr="009B261E" w:rsidRDefault="009B261E" w:rsidP="00A154CB">
            <w:pPr>
              <w:rPr>
                <w:b/>
                <w:bCs/>
              </w:rPr>
            </w:pPr>
            <w:r w:rsidRPr="00B054D2">
              <w:rPr>
                <w:b/>
                <w:bCs/>
                <w:highlight w:val="yellow"/>
              </w:rPr>
              <w:t>4</w:t>
            </w:r>
            <w:r w:rsidR="00B054D2" w:rsidRPr="00B054D2">
              <w:rPr>
                <w:b/>
                <w:bCs/>
                <w:highlight w:val="yellow"/>
              </w:rPr>
              <w:t>4</w:t>
            </w:r>
            <w:r w:rsidRPr="00B054D2">
              <w:rPr>
                <w:b/>
                <w:bCs/>
                <w:highlight w:val="yellow"/>
              </w:rPr>
              <w:t>-5 (2026)</w:t>
            </w:r>
          </w:p>
        </w:tc>
        <w:tc>
          <w:tcPr>
            <w:tcW w:w="3026" w:type="dxa"/>
            <w:gridSpan w:val="8"/>
            <w:tcBorders>
              <w:top w:val="single" w:sz="4" w:space="0" w:color="808080"/>
              <w:bottom w:val="single" w:sz="4" w:space="0" w:color="808080"/>
            </w:tcBorders>
            <w:tcMar>
              <w:top w:w="43" w:type="dxa"/>
              <w:bottom w:w="43" w:type="dxa"/>
            </w:tcMar>
          </w:tcPr>
          <w:p w14:paraId="1DBE358F" w14:textId="3C1E0AD2" w:rsidR="00A154CB" w:rsidRPr="00E9228A" w:rsidRDefault="00545815" w:rsidP="00A154CB">
            <w:pPr>
              <w:rPr>
                <w:b/>
              </w:rPr>
            </w:pPr>
            <w:r w:rsidRPr="00E9228A">
              <w:rPr>
                <w:b/>
              </w:rPr>
              <w:t>Airflow Monitoring</w:t>
            </w:r>
          </w:p>
          <w:p w14:paraId="6457F16B" w14:textId="3BF4B520" w:rsidR="00A154CB" w:rsidRPr="00E9228A" w:rsidRDefault="006539CE" w:rsidP="00A154CB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B26375">
              <w:fldChar w:fldCharType="separate"/>
            </w:r>
            <w:r>
              <w:fldChar w:fldCharType="end"/>
            </w:r>
            <w:r w:rsidR="00A154CB" w:rsidRPr="00E9228A">
              <w:t xml:space="preserve">Enable        </w:t>
            </w:r>
          </w:p>
        </w:tc>
        <w:tc>
          <w:tcPr>
            <w:tcW w:w="2546" w:type="dxa"/>
            <w:gridSpan w:val="6"/>
            <w:tcBorders>
              <w:top w:val="single" w:sz="4" w:space="0" w:color="808080"/>
              <w:bottom w:val="single" w:sz="4" w:space="0" w:color="808080"/>
            </w:tcBorders>
          </w:tcPr>
          <w:p w14:paraId="71F42834" w14:textId="77777777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>Measurement Unit</w:t>
            </w:r>
          </w:p>
          <w:p w14:paraId="4533B362" w14:textId="28C9E081" w:rsidR="00A154CB" w:rsidRPr="00E9228A" w:rsidRDefault="00947712" w:rsidP="00A154CB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instrText xml:space="preserve"> FORMCHECKBOX </w:instrText>
            </w:r>
            <w:r w:rsidR="00B26375">
              <w:fldChar w:fldCharType="separate"/>
            </w:r>
            <w:r>
              <w:fldChar w:fldCharType="end"/>
            </w:r>
            <w:bookmarkEnd w:id="1"/>
            <w:r w:rsidR="00A154CB" w:rsidRPr="00E9228A">
              <w:t xml:space="preserve">Metric         </w:t>
            </w:r>
          </w:p>
        </w:tc>
      </w:tr>
      <w:tr w:rsidR="00A154CB" w:rsidRPr="00E9228A" w14:paraId="6CEF16DD" w14:textId="77777777" w:rsidTr="006B0BC5">
        <w:trPr>
          <w:trHeight w:val="215"/>
        </w:trPr>
        <w:tc>
          <w:tcPr>
            <w:tcW w:w="2180" w:type="dxa"/>
            <w:gridSpan w:val="4"/>
            <w:tcMar>
              <w:top w:w="43" w:type="dxa"/>
              <w:bottom w:w="43" w:type="dxa"/>
            </w:tcMar>
          </w:tcPr>
          <w:p w14:paraId="15954EDC" w14:textId="77777777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>Weekly Vessel Days</w:t>
            </w:r>
          </w:p>
        </w:tc>
        <w:tc>
          <w:tcPr>
            <w:tcW w:w="3228" w:type="dxa"/>
            <w:gridSpan w:val="8"/>
          </w:tcPr>
          <w:p w14:paraId="1BFF0226" w14:textId="40501E21" w:rsidR="00A154CB" w:rsidRPr="00E9228A" w:rsidRDefault="00A154CB" w:rsidP="00A154CB">
            <w:r w:rsidRPr="00E9228A">
              <w:t>N</w:t>
            </w:r>
            <w:r w:rsidR="004C7AD6">
              <w:t>/</w:t>
            </w:r>
            <w:r w:rsidRPr="00E9228A">
              <w:t>A</w:t>
            </w:r>
          </w:p>
        </w:tc>
        <w:tc>
          <w:tcPr>
            <w:tcW w:w="5572" w:type="dxa"/>
            <w:gridSpan w:val="14"/>
            <w:shd w:val="clear" w:color="auto" w:fill="92D050"/>
            <w:tcMar>
              <w:top w:w="43" w:type="dxa"/>
              <w:bottom w:w="43" w:type="dxa"/>
            </w:tcMar>
          </w:tcPr>
          <w:p w14:paraId="2102366F" w14:textId="77777777" w:rsidR="00A154CB" w:rsidRPr="00E9228A" w:rsidRDefault="00A154CB" w:rsidP="00A154CB">
            <w:pPr>
              <w:jc w:val="center"/>
              <w:rPr>
                <w:b/>
              </w:rPr>
            </w:pPr>
            <w:r w:rsidRPr="00E9228A">
              <w:rPr>
                <w:b/>
              </w:rPr>
              <w:t>MECHANICAL REQUIREMENT</w:t>
            </w:r>
          </w:p>
        </w:tc>
      </w:tr>
      <w:tr w:rsidR="00A154CB" w:rsidRPr="00E9228A" w14:paraId="46376088" w14:textId="77777777" w:rsidTr="006B0BC5">
        <w:trPr>
          <w:trHeight w:val="215"/>
        </w:trPr>
        <w:tc>
          <w:tcPr>
            <w:tcW w:w="2180" w:type="dxa"/>
            <w:gridSpan w:val="4"/>
            <w:tcMar>
              <w:top w:w="43" w:type="dxa"/>
              <w:bottom w:w="43" w:type="dxa"/>
            </w:tcMar>
          </w:tcPr>
          <w:p w14:paraId="2B4D149F" w14:textId="77777777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 xml:space="preserve">Destination Port </w:t>
            </w:r>
          </w:p>
        </w:tc>
        <w:tc>
          <w:tcPr>
            <w:tcW w:w="3228" w:type="dxa"/>
            <w:gridSpan w:val="8"/>
          </w:tcPr>
          <w:p w14:paraId="471CE6D0" w14:textId="3F8FB6F8" w:rsidR="00A154CB" w:rsidRPr="00E9228A" w:rsidRDefault="004C7AD6" w:rsidP="00A154CB">
            <w:r>
              <w:t>SINGAPORE</w:t>
            </w:r>
          </w:p>
        </w:tc>
        <w:tc>
          <w:tcPr>
            <w:tcW w:w="5572" w:type="dxa"/>
            <w:gridSpan w:val="14"/>
            <w:tcMar>
              <w:top w:w="43" w:type="dxa"/>
              <w:bottom w:w="43" w:type="dxa"/>
            </w:tcMar>
          </w:tcPr>
          <w:p w14:paraId="3ACF853E" w14:textId="77777777" w:rsidR="00A154CB" w:rsidRPr="00E9228A" w:rsidRDefault="00A154CB" w:rsidP="00A154CB">
            <w:pPr>
              <w:jc w:val="center"/>
            </w:pPr>
            <w:r w:rsidRPr="00E9228A">
              <w:rPr>
                <w:b/>
              </w:rPr>
              <w:t xml:space="preserve">COPPER PIPING INSTRUCTIONS </w:t>
            </w:r>
            <w:r w:rsidRPr="00E9228A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9228A">
              <w:instrText xml:space="preserve"> FORMCHECKBOX </w:instrText>
            </w:r>
            <w:r w:rsidR="00B26375">
              <w:fldChar w:fldCharType="separate"/>
            </w:r>
            <w:r w:rsidRPr="00E9228A">
              <w:fldChar w:fldCharType="end"/>
            </w:r>
            <w:r w:rsidRPr="00E9228A">
              <w:t>N/A</w:t>
            </w:r>
          </w:p>
        </w:tc>
      </w:tr>
      <w:tr w:rsidR="00A154CB" w:rsidRPr="00E9228A" w14:paraId="4A2EB869" w14:textId="77777777" w:rsidTr="006B0BC5">
        <w:trPr>
          <w:trHeight w:val="195"/>
        </w:trPr>
        <w:tc>
          <w:tcPr>
            <w:tcW w:w="5408" w:type="dxa"/>
            <w:gridSpan w:val="12"/>
            <w:vMerge w:val="restart"/>
            <w:tcMar>
              <w:top w:w="43" w:type="dxa"/>
              <w:bottom w:w="43" w:type="dxa"/>
            </w:tcMar>
            <w:vAlign w:val="center"/>
          </w:tcPr>
          <w:p w14:paraId="557F2669" w14:textId="77777777" w:rsidR="00A154CB" w:rsidRPr="00E9228A" w:rsidRDefault="00A154CB" w:rsidP="00A154CB">
            <w:pPr>
              <w:pStyle w:val="Bold"/>
              <w:rPr>
                <w:rStyle w:val="FinePrintChar"/>
              </w:rPr>
            </w:pPr>
            <w:r w:rsidRPr="00E9228A">
              <w:t>Mode of Shipment</w:t>
            </w:r>
          </w:p>
          <w:p w14:paraId="09F15E4B" w14:textId="11BF4149" w:rsidR="00A154CB" w:rsidRPr="00E9228A" w:rsidRDefault="00A05184" w:rsidP="00A154CB">
            <w:pPr>
              <w:pStyle w:val="SectionTitle"/>
              <w:jc w:val="left"/>
              <w:rPr>
                <w:rStyle w:val="Emphasis"/>
                <w:b w:val="0"/>
                <w:i w:val="0"/>
              </w:rPr>
            </w:pPr>
            <w:r>
              <w:rPr>
                <w:b w:val="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2"/>
            <w:r>
              <w:rPr>
                <w:b w:val="0"/>
              </w:rPr>
              <w:instrText xml:space="preserve"> FORMCHECKBOX </w:instrText>
            </w:r>
            <w:r w:rsidR="00B26375">
              <w:rPr>
                <w:b w:val="0"/>
              </w:rPr>
            </w:r>
            <w:r w:rsidR="00B26375">
              <w:rPr>
                <w:b w:val="0"/>
              </w:rPr>
              <w:fldChar w:fldCharType="separate"/>
            </w:r>
            <w:r>
              <w:rPr>
                <w:b w:val="0"/>
              </w:rPr>
              <w:fldChar w:fldCharType="end"/>
            </w:r>
            <w:bookmarkEnd w:id="2"/>
            <w:r w:rsidR="004C7AD6">
              <w:rPr>
                <w:b w:val="0"/>
              </w:rPr>
              <w:t>ROAD</w:t>
            </w:r>
          </w:p>
        </w:tc>
        <w:tc>
          <w:tcPr>
            <w:tcW w:w="1406" w:type="dxa"/>
            <w:gridSpan w:val="3"/>
          </w:tcPr>
          <w:p w14:paraId="0BBB160D" w14:textId="77777777" w:rsidR="00A154CB" w:rsidRPr="00E9228A" w:rsidRDefault="00A154CB" w:rsidP="00A154CB">
            <w:pPr>
              <w:pStyle w:val="Terms"/>
            </w:pPr>
            <w:r w:rsidRPr="00E9228A">
              <w:t>S/Fixture Model</w:t>
            </w:r>
          </w:p>
        </w:tc>
        <w:tc>
          <w:tcPr>
            <w:tcW w:w="1620" w:type="dxa"/>
            <w:gridSpan w:val="5"/>
          </w:tcPr>
          <w:p w14:paraId="2349AA0B" w14:textId="77777777" w:rsidR="00A154CB" w:rsidRPr="00E9228A" w:rsidRDefault="00A154CB" w:rsidP="00A154CB"/>
        </w:tc>
        <w:tc>
          <w:tcPr>
            <w:tcW w:w="1107" w:type="dxa"/>
            <w:gridSpan w:val="3"/>
          </w:tcPr>
          <w:p w14:paraId="5C0D401C" w14:textId="77777777" w:rsidR="00A154CB" w:rsidRPr="00E9228A" w:rsidRDefault="00A154CB" w:rsidP="00A154CB">
            <w:r w:rsidRPr="00E9228A">
              <w:t>S/Fixture Model</w:t>
            </w:r>
          </w:p>
        </w:tc>
        <w:tc>
          <w:tcPr>
            <w:tcW w:w="1439" w:type="dxa"/>
            <w:gridSpan w:val="3"/>
          </w:tcPr>
          <w:p w14:paraId="03616364" w14:textId="77777777" w:rsidR="00A154CB" w:rsidRPr="00E9228A" w:rsidRDefault="00A154CB" w:rsidP="00A154CB">
            <w:pPr>
              <w:pStyle w:val="Terms"/>
            </w:pPr>
          </w:p>
        </w:tc>
      </w:tr>
      <w:tr w:rsidR="00A154CB" w:rsidRPr="00E9228A" w14:paraId="1EFB16AA" w14:textId="77777777" w:rsidTr="006B0BC5">
        <w:trPr>
          <w:trHeight w:val="195"/>
        </w:trPr>
        <w:tc>
          <w:tcPr>
            <w:tcW w:w="5408" w:type="dxa"/>
            <w:gridSpan w:val="12"/>
            <w:vMerge/>
            <w:tcMar>
              <w:top w:w="43" w:type="dxa"/>
              <w:bottom w:w="43" w:type="dxa"/>
            </w:tcMar>
            <w:vAlign w:val="center"/>
          </w:tcPr>
          <w:p w14:paraId="7D65801D" w14:textId="77777777" w:rsidR="00A154CB" w:rsidRPr="00E9228A" w:rsidRDefault="00A154CB" w:rsidP="00A154CB">
            <w:pPr>
              <w:pStyle w:val="Bold"/>
            </w:pPr>
          </w:p>
        </w:tc>
        <w:tc>
          <w:tcPr>
            <w:tcW w:w="1406" w:type="dxa"/>
            <w:gridSpan w:val="3"/>
          </w:tcPr>
          <w:p w14:paraId="39F0CEEC" w14:textId="77777777" w:rsidR="00A154CB" w:rsidRPr="00E9228A" w:rsidRDefault="00A154CB" w:rsidP="00A154CB">
            <w:pPr>
              <w:pStyle w:val="Terms"/>
            </w:pPr>
            <w:r w:rsidRPr="00E9228A">
              <w:t>Sidewall</w:t>
            </w:r>
          </w:p>
        </w:tc>
        <w:tc>
          <w:tcPr>
            <w:tcW w:w="1620" w:type="dxa"/>
            <w:gridSpan w:val="5"/>
          </w:tcPr>
          <w:p w14:paraId="663F0D46" w14:textId="77777777" w:rsidR="00A154CB" w:rsidRPr="00E9228A" w:rsidRDefault="00A154CB" w:rsidP="00A154CB">
            <w:pPr>
              <w:pStyle w:val="Terms"/>
            </w:pPr>
          </w:p>
        </w:tc>
        <w:tc>
          <w:tcPr>
            <w:tcW w:w="1107" w:type="dxa"/>
            <w:gridSpan w:val="3"/>
          </w:tcPr>
          <w:p w14:paraId="1BED1298" w14:textId="77777777" w:rsidR="00A154CB" w:rsidRPr="00E9228A" w:rsidRDefault="00A154CB" w:rsidP="00A154CB">
            <w:pPr>
              <w:pStyle w:val="Terms"/>
            </w:pPr>
            <w:r w:rsidRPr="00E9228A">
              <w:t>Sidewall</w:t>
            </w:r>
          </w:p>
        </w:tc>
        <w:tc>
          <w:tcPr>
            <w:tcW w:w="1439" w:type="dxa"/>
            <w:gridSpan w:val="3"/>
          </w:tcPr>
          <w:p w14:paraId="70EF14BA" w14:textId="77777777" w:rsidR="00A154CB" w:rsidRPr="00E9228A" w:rsidRDefault="00A154CB" w:rsidP="00A154CB">
            <w:pPr>
              <w:pStyle w:val="Terms"/>
            </w:pPr>
          </w:p>
        </w:tc>
      </w:tr>
      <w:tr w:rsidR="00A154CB" w:rsidRPr="00E9228A" w14:paraId="2DDD011B" w14:textId="77777777" w:rsidTr="006B0BC5">
        <w:trPr>
          <w:trHeight w:val="235"/>
        </w:trPr>
        <w:tc>
          <w:tcPr>
            <w:tcW w:w="2180" w:type="dxa"/>
            <w:gridSpan w:val="4"/>
            <w:tcBorders>
              <w:bottom w:val="single" w:sz="4" w:space="0" w:color="808080"/>
            </w:tcBorders>
          </w:tcPr>
          <w:p w14:paraId="21A12B3C" w14:textId="77777777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>Combined With WO(s)</w:t>
            </w:r>
          </w:p>
        </w:tc>
        <w:tc>
          <w:tcPr>
            <w:tcW w:w="3228" w:type="dxa"/>
            <w:gridSpan w:val="8"/>
            <w:tcBorders>
              <w:bottom w:val="single" w:sz="4" w:space="0" w:color="808080"/>
            </w:tcBorders>
          </w:tcPr>
          <w:p w14:paraId="3F046E78" w14:textId="0F583EB2" w:rsidR="00A154CB" w:rsidRPr="00E9228A" w:rsidRDefault="004C7AD6" w:rsidP="00A154CB">
            <w:r>
              <w:t>N/A</w:t>
            </w:r>
          </w:p>
        </w:tc>
        <w:tc>
          <w:tcPr>
            <w:tcW w:w="1406" w:type="dxa"/>
            <w:gridSpan w:val="3"/>
            <w:tcBorders>
              <w:bottom w:val="single" w:sz="4" w:space="0" w:color="808080"/>
            </w:tcBorders>
            <w:tcMar>
              <w:top w:w="58" w:type="dxa"/>
              <w:bottom w:w="43" w:type="dxa"/>
            </w:tcMar>
          </w:tcPr>
          <w:p w14:paraId="280ECAFC" w14:textId="77777777" w:rsidR="00A154CB" w:rsidRPr="00E9228A" w:rsidRDefault="00A154CB" w:rsidP="00A154CB">
            <w:pPr>
              <w:pStyle w:val="Terms"/>
            </w:pPr>
            <w:r w:rsidRPr="00E9228A">
              <w:t>Hole Location</w:t>
            </w:r>
          </w:p>
        </w:tc>
        <w:tc>
          <w:tcPr>
            <w:tcW w:w="1620" w:type="dxa"/>
            <w:gridSpan w:val="5"/>
            <w:tcBorders>
              <w:bottom w:val="single" w:sz="4" w:space="0" w:color="808080"/>
            </w:tcBorders>
          </w:tcPr>
          <w:p w14:paraId="5A8DF3C5" w14:textId="77777777" w:rsidR="00A154CB" w:rsidRPr="00E9228A" w:rsidRDefault="00A154CB" w:rsidP="00A154CB">
            <w:pPr>
              <w:pStyle w:val="Terms"/>
            </w:pPr>
          </w:p>
        </w:tc>
        <w:tc>
          <w:tcPr>
            <w:tcW w:w="1107" w:type="dxa"/>
            <w:gridSpan w:val="3"/>
            <w:tcBorders>
              <w:bottom w:val="single" w:sz="4" w:space="0" w:color="808080"/>
            </w:tcBorders>
          </w:tcPr>
          <w:p w14:paraId="12CDBEAF" w14:textId="77777777" w:rsidR="00A154CB" w:rsidRPr="00E9228A" w:rsidRDefault="00A154CB" w:rsidP="00A154CB">
            <w:pPr>
              <w:pStyle w:val="Terms"/>
            </w:pPr>
            <w:r w:rsidRPr="00E9228A">
              <w:t>Hole Location</w:t>
            </w:r>
          </w:p>
        </w:tc>
        <w:tc>
          <w:tcPr>
            <w:tcW w:w="1439" w:type="dxa"/>
            <w:gridSpan w:val="3"/>
            <w:tcBorders>
              <w:bottom w:val="single" w:sz="4" w:space="0" w:color="808080"/>
            </w:tcBorders>
            <w:vAlign w:val="center"/>
          </w:tcPr>
          <w:p w14:paraId="7A190B8C" w14:textId="77777777" w:rsidR="00A154CB" w:rsidRPr="00E9228A" w:rsidRDefault="00A154CB" w:rsidP="00A154CB"/>
        </w:tc>
      </w:tr>
      <w:tr w:rsidR="00A154CB" w:rsidRPr="00E9228A" w14:paraId="7111DFA4" w14:textId="77777777" w:rsidTr="006B0BC5">
        <w:trPr>
          <w:trHeight w:val="235"/>
        </w:trPr>
        <w:tc>
          <w:tcPr>
            <w:tcW w:w="2180" w:type="dxa"/>
            <w:gridSpan w:val="4"/>
            <w:tcBorders>
              <w:bottom w:val="single" w:sz="4" w:space="0" w:color="808080"/>
            </w:tcBorders>
          </w:tcPr>
          <w:p w14:paraId="12803D68" w14:textId="2409D8AB" w:rsidR="00A154CB" w:rsidRPr="00E9228A" w:rsidRDefault="00A154CB" w:rsidP="00A154CB">
            <w:pPr>
              <w:rPr>
                <w:b/>
              </w:rPr>
            </w:pPr>
            <w:r w:rsidRPr="00E9228A">
              <w:rPr>
                <w:b/>
              </w:rPr>
              <w:t>Fumigation</w:t>
            </w:r>
            <w:r w:rsidR="00F41E9D" w:rsidRPr="00E9228A">
              <w:rPr>
                <w:b/>
              </w:rPr>
              <w:t xml:space="preserve"> </w:t>
            </w:r>
            <w:r w:rsidR="00A0518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05184">
              <w:instrText xml:space="preserve"> FORMCHECKBOX </w:instrText>
            </w:r>
            <w:r w:rsidR="00B26375">
              <w:fldChar w:fldCharType="separate"/>
            </w:r>
            <w:r w:rsidR="00A05184">
              <w:fldChar w:fldCharType="end"/>
            </w:r>
            <w:r w:rsidRPr="00E9228A">
              <w:t>No</w:t>
            </w:r>
          </w:p>
        </w:tc>
        <w:tc>
          <w:tcPr>
            <w:tcW w:w="3228" w:type="dxa"/>
            <w:gridSpan w:val="8"/>
            <w:tcBorders>
              <w:bottom w:val="single" w:sz="4" w:space="0" w:color="808080"/>
            </w:tcBorders>
          </w:tcPr>
          <w:p w14:paraId="5CC07507" w14:textId="1236E6DF" w:rsidR="00A154CB" w:rsidRPr="00E9228A" w:rsidRDefault="00A154CB" w:rsidP="00A154CB">
            <w:r w:rsidRPr="00E9228A">
              <w:rPr>
                <w:b/>
              </w:rPr>
              <w:t xml:space="preserve">Shipment Terms </w:t>
            </w:r>
            <w:r w:rsidR="00A0518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05184">
              <w:instrText xml:space="preserve"> FORMCHECKBOX </w:instrText>
            </w:r>
            <w:r w:rsidR="00B26375">
              <w:fldChar w:fldCharType="separate"/>
            </w:r>
            <w:r w:rsidR="00A05184">
              <w:fldChar w:fldCharType="end"/>
            </w:r>
            <w:r w:rsidR="004C7AD6">
              <w:t>DAP</w:t>
            </w:r>
          </w:p>
        </w:tc>
        <w:tc>
          <w:tcPr>
            <w:tcW w:w="1406" w:type="dxa"/>
            <w:gridSpan w:val="3"/>
            <w:tcBorders>
              <w:bottom w:val="single" w:sz="4" w:space="0" w:color="808080"/>
            </w:tcBorders>
            <w:tcMar>
              <w:top w:w="58" w:type="dxa"/>
              <w:bottom w:w="43" w:type="dxa"/>
            </w:tcMar>
            <w:vAlign w:val="center"/>
          </w:tcPr>
          <w:p w14:paraId="5E567ADD" w14:textId="77777777" w:rsidR="00A154CB" w:rsidRPr="00E9228A" w:rsidRDefault="00A154CB" w:rsidP="00A154CB">
            <w:r w:rsidRPr="00E9228A">
              <w:t>Pipe Exit</w:t>
            </w:r>
          </w:p>
        </w:tc>
        <w:tc>
          <w:tcPr>
            <w:tcW w:w="1620" w:type="dxa"/>
            <w:gridSpan w:val="5"/>
            <w:tcBorders>
              <w:bottom w:val="single" w:sz="4" w:space="0" w:color="808080"/>
            </w:tcBorders>
            <w:vAlign w:val="center"/>
          </w:tcPr>
          <w:p w14:paraId="36B44AA6" w14:textId="77777777" w:rsidR="00A154CB" w:rsidRPr="00E9228A" w:rsidRDefault="00A154CB" w:rsidP="00A154CB"/>
        </w:tc>
        <w:tc>
          <w:tcPr>
            <w:tcW w:w="1107" w:type="dxa"/>
            <w:gridSpan w:val="3"/>
            <w:tcBorders>
              <w:bottom w:val="single" w:sz="4" w:space="0" w:color="808080"/>
            </w:tcBorders>
            <w:vAlign w:val="center"/>
          </w:tcPr>
          <w:p w14:paraId="3DA09E64" w14:textId="77777777" w:rsidR="00A154CB" w:rsidRPr="00E9228A" w:rsidRDefault="00A154CB" w:rsidP="00A154CB">
            <w:r w:rsidRPr="00E9228A">
              <w:t>Pipe Exit</w:t>
            </w:r>
          </w:p>
        </w:tc>
        <w:tc>
          <w:tcPr>
            <w:tcW w:w="1439" w:type="dxa"/>
            <w:gridSpan w:val="3"/>
            <w:tcBorders>
              <w:bottom w:val="single" w:sz="4" w:space="0" w:color="808080"/>
            </w:tcBorders>
            <w:vAlign w:val="center"/>
          </w:tcPr>
          <w:p w14:paraId="55E9453C" w14:textId="77777777" w:rsidR="00A154CB" w:rsidRPr="00E9228A" w:rsidRDefault="00A154CB" w:rsidP="00A154CB"/>
        </w:tc>
      </w:tr>
      <w:tr w:rsidR="000E78F1" w:rsidRPr="00E9228A" w14:paraId="6D005BF4" w14:textId="77777777" w:rsidTr="00EB0C8D">
        <w:trPr>
          <w:trHeight w:val="288"/>
        </w:trPr>
        <w:tc>
          <w:tcPr>
            <w:tcW w:w="10980" w:type="dxa"/>
            <w:gridSpan w:val="26"/>
            <w:shd w:val="clear" w:color="auto" w:fill="FABF8F"/>
            <w:vAlign w:val="center"/>
          </w:tcPr>
          <w:p w14:paraId="7129D5EA" w14:textId="41D499D9" w:rsidR="000E78F1" w:rsidRPr="00E9228A" w:rsidRDefault="000E78F1" w:rsidP="00A154CB">
            <w:pPr>
              <w:pStyle w:val="SectionTitle"/>
            </w:pPr>
            <w:r w:rsidRPr="00E9228A">
              <w:t>PLATFORM NAMING</w:t>
            </w:r>
          </w:p>
        </w:tc>
      </w:tr>
      <w:tr w:rsidR="000E78F1" w:rsidRPr="00E9228A" w14:paraId="7B8B329C" w14:textId="77777777" w:rsidTr="00EB0C8D">
        <w:trPr>
          <w:trHeight w:val="288"/>
        </w:trPr>
        <w:tc>
          <w:tcPr>
            <w:tcW w:w="10980" w:type="dxa"/>
            <w:gridSpan w:val="26"/>
            <w:shd w:val="clear" w:color="auto" w:fill="E5DFEC" w:themeFill="accent4" w:themeFillTint="33"/>
            <w:vAlign w:val="center"/>
          </w:tcPr>
          <w:p w14:paraId="2E9A9678" w14:textId="35C86020" w:rsidR="000E78F1" w:rsidRPr="00E9228A" w:rsidRDefault="00B14A65" w:rsidP="00A154CB">
            <w:pPr>
              <w:pStyle w:val="SectionTitle"/>
            </w:pPr>
            <w:r w:rsidRPr="00B14A65">
              <w:rPr>
                <w:sz w:val="48"/>
                <w:szCs w:val="48"/>
              </w:rPr>
              <w:t>LB2-4B8-BIBO-C G4</w:t>
            </w:r>
          </w:p>
        </w:tc>
      </w:tr>
      <w:tr w:rsidR="000E78F1" w:rsidRPr="00E9228A" w14:paraId="31D54723" w14:textId="77777777" w:rsidTr="006B0BC5">
        <w:trPr>
          <w:trHeight w:val="399"/>
        </w:trPr>
        <w:tc>
          <w:tcPr>
            <w:tcW w:w="155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EF3"/>
            <w:vAlign w:val="center"/>
          </w:tcPr>
          <w:p w14:paraId="4FE50D72" w14:textId="77777777" w:rsidR="000E78F1" w:rsidRPr="00E9228A" w:rsidRDefault="000E78F1" w:rsidP="000E78F1">
            <w:pPr>
              <w:pStyle w:val="Bold"/>
              <w:jc w:val="center"/>
            </w:pPr>
            <w:r w:rsidRPr="00E9228A">
              <w:t>1</w:t>
            </w:r>
            <w:r w:rsidRPr="00E9228A">
              <w:rPr>
                <w:vertAlign w:val="superscript"/>
              </w:rPr>
              <w:t>st</w:t>
            </w:r>
            <w:r w:rsidRPr="00E9228A">
              <w:t xml:space="preserve">  and 2</w:t>
            </w:r>
            <w:r w:rsidRPr="00E9228A">
              <w:rPr>
                <w:vertAlign w:val="superscript"/>
              </w:rPr>
              <w:t>nd</w:t>
            </w:r>
            <w:r w:rsidRPr="00E9228A">
              <w:t xml:space="preserve"> digit</w:t>
            </w:r>
          </w:p>
          <w:p w14:paraId="3AD7B901" w14:textId="2141A243" w:rsidR="000E78F1" w:rsidRPr="00E9228A" w:rsidRDefault="000E78F1" w:rsidP="000E78F1">
            <w:pPr>
              <w:pStyle w:val="SectionTitle"/>
            </w:pPr>
            <w:r w:rsidRPr="00E9228A">
              <w:rPr>
                <w:color w:val="FF0000"/>
              </w:rPr>
              <w:t>Product Line</w:t>
            </w:r>
          </w:p>
        </w:tc>
        <w:tc>
          <w:tcPr>
            <w:tcW w:w="1814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EF3"/>
            <w:vAlign w:val="center"/>
          </w:tcPr>
          <w:p w14:paraId="6DFAA1A1" w14:textId="77777777" w:rsidR="000E78F1" w:rsidRPr="00E9228A" w:rsidRDefault="000E78F1" w:rsidP="000E78F1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3rd digit</w:t>
            </w:r>
          </w:p>
          <w:p w14:paraId="00E14012" w14:textId="79FF1D23" w:rsidR="000E78F1" w:rsidRPr="00E9228A" w:rsidRDefault="000E78F1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class</w:t>
            </w:r>
            <w:r w:rsidR="00FF303E" w:rsidRPr="00E9228A">
              <w:rPr>
                <w:b w:val="0"/>
                <w:color w:val="FF0000"/>
              </w:rPr>
              <w:t xml:space="preserve"> &amp; type</w:t>
            </w:r>
          </w:p>
        </w:tc>
        <w:tc>
          <w:tcPr>
            <w:tcW w:w="129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EF3"/>
            <w:vAlign w:val="center"/>
          </w:tcPr>
          <w:p w14:paraId="79A23CB8" w14:textId="77777777" w:rsidR="000E78F1" w:rsidRPr="00E9228A" w:rsidRDefault="000E78F1" w:rsidP="000E78F1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 xml:space="preserve">4th digit </w:t>
            </w:r>
          </w:p>
          <w:p w14:paraId="5C63AACF" w14:textId="6000651D" w:rsidR="000E78F1" w:rsidRPr="00E9228A" w:rsidRDefault="000E78F1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Width</w:t>
            </w:r>
          </w:p>
        </w:tc>
        <w:tc>
          <w:tcPr>
            <w:tcW w:w="155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EF3"/>
            <w:vAlign w:val="center"/>
          </w:tcPr>
          <w:p w14:paraId="0A33F68F" w14:textId="77777777" w:rsidR="000E78F1" w:rsidRPr="00E9228A" w:rsidRDefault="000E78F1" w:rsidP="000E78F1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 xml:space="preserve">5th digit </w:t>
            </w:r>
          </w:p>
          <w:p w14:paraId="769CB0D9" w14:textId="06868A71" w:rsidR="000E78F1" w:rsidRPr="00E9228A" w:rsidRDefault="000E78F1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TYPE/country</w:t>
            </w:r>
          </w:p>
        </w:tc>
        <w:tc>
          <w:tcPr>
            <w:tcW w:w="1556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EF3"/>
            <w:vAlign w:val="center"/>
          </w:tcPr>
          <w:p w14:paraId="7279D741" w14:textId="77777777" w:rsidR="000E78F1" w:rsidRPr="00E9228A" w:rsidRDefault="000E78F1" w:rsidP="000E78F1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 xml:space="preserve">6th digit </w:t>
            </w:r>
          </w:p>
          <w:p w14:paraId="74395E7A" w14:textId="4743E062" w:rsidR="000E78F1" w:rsidRPr="00E9228A" w:rsidRDefault="000E78F1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electrical code</w:t>
            </w:r>
          </w:p>
        </w:tc>
        <w:tc>
          <w:tcPr>
            <w:tcW w:w="155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EF3"/>
            <w:vAlign w:val="center"/>
          </w:tcPr>
          <w:p w14:paraId="1203EE8A" w14:textId="77777777" w:rsidR="000E78F1" w:rsidRPr="00E9228A" w:rsidRDefault="000E78F1" w:rsidP="000E78F1">
            <w:pPr>
              <w:pStyle w:val="Bold"/>
              <w:jc w:val="center"/>
            </w:pPr>
            <w:r w:rsidRPr="00E9228A">
              <w:t>7th digit</w:t>
            </w:r>
          </w:p>
          <w:p w14:paraId="57EA7304" w14:textId="77777777" w:rsidR="000E78F1" w:rsidRPr="00E9228A" w:rsidRDefault="000E78F1" w:rsidP="000E78F1">
            <w:pPr>
              <w:pStyle w:val="SectionTitle"/>
            </w:pPr>
          </w:p>
        </w:tc>
        <w:tc>
          <w:tcPr>
            <w:tcW w:w="1643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EF3"/>
            <w:vAlign w:val="center"/>
          </w:tcPr>
          <w:p w14:paraId="3BE2DCEE" w14:textId="77777777" w:rsidR="000E78F1" w:rsidRPr="00E9228A" w:rsidRDefault="000E78F1" w:rsidP="000E78F1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8th digit</w:t>
            </w:r>
          </w:p>
          <w:p w14:paraId="68F59EAD" w14:textId="3555E24F" w:rsidR="000E78F1" w:rsidRPr="00E9228A" w:rsidRDefault="000E78F1" w:rsidP="000E78F1">
            <w:pPr>
              <w:pStyle w:val="SectionTitle"/>
            </w:pPr>
          </w:p>
        </w:tc>
      </w:tr>
      <w:tr w:rsidR="000E78F1" w:rsidRPr="00E9228A" w14:paraId="1EA1FE95" w14:textId="77777777" w:rsidTr="006B0BC5">
        <w:trPr>
          <w:trHeight w:val="399"/>
        </w:trPr>
        <w:tc>
          <w:tcPr>
            <w:tcW w:w="155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DFEC"/>
            <w:vAlign w:val="center"/>
          </w:tcPr>
          <w:p w14:paraId="5B56A848" w14:textId="0942642A" w:rsidR="000E78F1" w:rsidRPr="00E9228A" w:rsidRDefault="000E78F1" w:rsidP="000E78F1">
            <w:pPr>
              <w:pStyle w:val="SectionTitle"/>
            </w:pPr>
            <w:r w:rsidRPr="00E9228A">
              <w:rPr>
                <w:color w:val="FF0000"/>
              </w:rPr>
              <w:lastRenderedPageBreak/>
              <w:t>lB</w:t>
            </w:r>
            <w:r w:rsidRPr="00E9228A">
              <w:t xml:space="preserve"> – labculture TYPE B</w:t>
            </w:r>
          </w:p>
        </w:tc>
        <w:tc>
          <w:tcPr>
            <w:tcW w:w="1814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DFEC"/>
            <w:vAlign w:val="center"/>
          </w:tcPr>
          <w:p w14:paraId="2682B151" w14:textId="4B0DD089" w:rsidR="000E78F1" w:rsidRPr="00E9228A" w:rsidRDefault="000E78F1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2</w:t>
            </w:r>
            <w:r w:rsidRPr="00E9228A">
              <w:rPr>
                <w:b w:val="0"/>
              </w:rPr>
              <w:t xml:space="preserve"> – class ii</w:t>
            </w:r>
            <w:r w:rsidR="00FF303E" w:rsidRPr="00E9228A">
              <w:rPr>
                <w:b w:val="0"/>
              </w:rPr>
              <w:t xml:space="preserve"> type b2</w:t>
            </w:r>
          </w:p>
        </w:tc>
        <w:tc>
          <w:tcPr>
            <w:tcW w:w="129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DFEC"/>
            <w:vAlign w:val="center"/>
          </w:tcPr>
          <w:p w14:paraId="7ED93E1F" w14:textId="0A38B197" w:rsidR="000E78F1" w:rsidRPr="00E9228A" w:rsidRDefault="00947712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4</w:t>
            </w:r>
            <w:r w:rsidRPr="00E9228A">
              <w:rPr>
                <w:b w:val="0"/>
              </w:rPr>
              <w:t xml:space="preserve"> - 4feet</w:t>
            </w:r>
          </w:p>
        </w:tc>
        <w:tc>
          <w:tcPr>
            <w:tcW w:w="155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DFEC"/>
            <w:vAlign w:val="center"/>
          </w:tcPr>
          <w:p w14:paraId="6F313953" w14:textId="0161D443" w:rsidR="000E78F1" w:rsidRPr="00E9228A" w:rsidRDefault="000E78F1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b</w:t>
            </w:r>
            <w:r w:rsidRPr="00E9228A">
              <w:rPr>
                <w:b w:val="0"/>
              </w:rPr>
              <w:t xml:space="preserve"> – type b</w:t>
            </w:r>
          </w:p>
        </w:tc>
        <w:tc>
          <w:tcPr>
            <w:tcW w:w="1556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DFEC"/>
            <w:vAlign w:val="center"/>
          </w:tcPr>
          <w:p w14:paraId="4E710DFA" w14:textId="314E8562" w:rsidR="000E78F1" w:rsidRPr="00E9228A" w:rsidRDefault="004C33C1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8</w:t>
            </w:r>
            <w:r w:rsidRPr="00E9228A">
              <w:rPr>
                <w:b w:val="0"/>
              </w:rPr>
              <w:t xml:space="preserve"> - 230V; 50/60Hz</w:t>
            </w:r>
          </w:p>
        </w:tc>
        <w:tc>
          <w:tcPr>
            <w:tcW w:w="155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DFEC"/>
            <w:vAlign w:val="center"/>
          </w:tcPr>
          <w:p w14:paraId="62320E27" w14:textId="4AF62172" w:rsidR="000E78F1" w:rsidRPr="00E9228A" w:rsidRDefault="000E78F1" w:rsidP="000E78F1">
            <w:pPr>
              <w:pStyle w:val="SectionTitle"/>
            </w:pPr>
            <w:r w:rsidRPr="00E9228A">
              <w:rPr>
                <w:color w:val="FF0000"/>
              </w:rPr>
              <w:t>bibo</w:t>
            </w:r>
          </w:p>
        </w:tc>
        <w:tc>
          <w:tcPr>
            <w:tcW w:w="1643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DFEC"/>
            <w:vAlign w:val="center"/>
          </w:tcPr>
          <w:p w14:paraId="6D7AE4A2" w14:textId="5F6E023E" w:rsidR="000E78F1" w:rsidRPr="00E9228A" w:rsidRDefault="000E78F1" w:rsidP="000E78F1">
            <w:pPr>
              <w:pStyle w:val="SectionTitle"/>
            </w:pPr>
            <w:r w:rsidRPr="00E9228A">
              <w:rPr>
                <w:b w:val="0"/>
                <w:color w:val="FF0000"/>
              </w:rPr>
              <w:t>g4</w:t>
            </w:r>
          </w:p>
        </w:tc>
      </w:tr>
      <w:tr w:rsidR="00A154CB" w:rsidRPr="00E9228A" w14:paraId="653FE91F" w14:textId="77777777" w:rsidTr="00EB0C8D">
        <w:trPr>
          <w:trHeight w:val="288"/>
        </w:trPr>
        <w:tc>
          <w:tcPr>
            <w:tcW w:w="10980" w:type="dxa"/>
            <w:gridSpan w:val="26"/>
            <w:shd w:val="clear" w:color="auto" w:fill="FABF8F"/>
            <w:vAlign w:val="center"/>
          </w:tcPr>
          <w:p w14:paraId="55BD9668" w14:textId="77777777" w:rsidR="00A154CB" w:rsidRPr="00E9228A" w:rsidRDefault="00A154CB" w:rsidP="00A154CB">
            <w:pPr>
              <w:pStyle w:val="SectionTitle"/>
            </w:pPr>
            <w:r w:rsidRPr="00E9228A">
              <w:t>MAIN CABINET ORDER</w:t>
            </w:r>
          </w:p>
        </w:tc>
      </w:tr>
      <w:tr w:rsidR="00A154CB" w:rsidRPr="00E9228A" w14:paraId="3341616C" w14:textId="77777777" w:rsidTr="00D66989">
        <w:trPr>
          <w:trHeight w:val="216"/>
        </w:trPr>
        <w:tc>
          <w:tcPr>
            <w:tcW w:w="2761" w:type="dxa"/>
            <w:gridSpan w:val="6"/>
            <w:tcMar>
              <w:bottom w:w="43" w:type="dxa"/>
            </w:tcMar>
            <w:vAlign w:val="center"/>
          </w:tcPr>
          <w:p w14:paraId="5FDF4631" w14:textId="77777777" w:rsidR="00A154CB" w:rsidRPr="00E9228A" w:rsidRDefault="00A154CB" w:rsidP="00A154CB">
            <w:pPr>
              <w:pStyle w:val="Bold"/>
            </w:pPr>
            <w:r w:rsidRPr="00E9228A">
              <w:t>Specifications</w:t>
            </w:r>
          </w:p>
        </w:tc>
        <w:tc>
          <w:tcPr>
            <w:tcW w:w="1539" w:type="dxa"/>
            <w:gridSpan w:val="2"/>
            <w:tcMar>
              <w:bottom w:w="43" w:type="dxa"/>
            </w:tcMar>
            <w:vAlign w:val="center"/>
          </w:tcPr>
          <w:p w14:paraId="1394B047" w14:textId="77777777" w:rsidR="00A154CB" w:rsidRPr="00E9228A" w:rsidRDefault="00A154CB" w:rsidP="00A154CB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Model</w:t>
            </w:r>
          </w:p>
        </w:tc>
        <w:tc>
          <w:tcPr>
            <w:tcW w:w="2090" w:type="dxa"/>
            <w:gridSpan w:val="6"/>
            <w:tcMar>
              <w:bottom w:w="43" w:type="dxa"/>
            </w:tcMar>
            <w:vAlign w:val="center"/>
          </w:tcPr>
          <w:p w14:paraId="4A3B4B8A" w14:textId="77777777" w:rsidR="00A154CB" w:rsidRPr="00E9228A" w:rsidRDefault="00A154CB" w:rsidP="00A154CB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Model</w:t>
            </w:r>
          </w:p>
        </w:tc>
        <w:tc>
          <w:tcPr>
            <w:tcW w:w="942" w:type="dxa"/>
            <w:gridSpan w:val="2"/>
            <w:tcMar>
              <w:bottom w:w="43" w:type="dxa"/>
            </w:tcMar>
            <w:vAlign w:val="center"/>
          </w:tcPr>
          <w:p w14:paraId="5FCDCC5D" w14:textId="77777777" w:rsidR="00A154CB" w:rsidRPr="00E9228A" w:rsidRDefault="00A154CB" w:rsidP="00A154CB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Model</w:t>
            </w:r>
          </w:p>
        </w:tc>
        <w:tc>
          <w:tcPr>
            <w:tcW w:w="1548" w:type="dxa"/>
            <w:gridSpan w:val="5"/>
            <w:vAlign w:val="center"/>
          </w:tcPr>
          <w:p w14:paraId="752606D1" w14:textId="77777777" w:rsidR="00A154CB" w:rsidRPr="00E9228A" w:rsidRDefault="00A154CB" w:rsidP="00A154CB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Model</w:t>
            </w:r>
          </w:p>
        </w:tc>
        <w:tc>
          <w:tcPr>
            <w:tcW w:w="1047" w:type="dxa"/>
            <w:gridSpan w:val="3"/>
            <w:vAlign w:val="center"/>
          </w:tcPr>
          <w:p w14:paraId="4EE06381" w14:textId="77777777" w:rsidR="00A154CB" w:rsidRPr="00E9228A" w:rsidRDefault="00A154CB" w:rsidP="00A154CB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Model</w:t>
            </w:r>
          </w:p>
        </w:tc>
        <w:tc>
          <w:tcPr>
            <w:tcW w:w="1053" w:type="dxa"/>
            <w:gridSpan w:val="2"/>
            <w:vAlign w:val="center"/>
          </w:tcPr>
          <w:p w14:paraId="11563524" w14:textId="77777777" w:rsidR="00A154CB" w:rsidRPr="00E9228A" w:rsidRDefault="00A154CB" w:rsidP="00A154CB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Qty</w:t>
            </w:r>
          </w:p>
        </w:tc>
      </w:tr>
      <w:tr w:rsidR="00A154CB" w:rsidRPr="00E9228A" w14:paraId="3443BE93" w14:textId="77777777" w:rsidTr="00D66989">
        <w:trPr>
          <w:trHeight w:val="216"/>
        </w:trPr>
        <w:tc>
          <w:tcPr>
            <w:tcW w:w="2761" w:type="dxa"/>
            <w:gridSpan w:val="6"/>
            <w:tcMar>
              <w:bottom w:w="43" w:type="dxa"/>
            </w:tcMar>
            <w:vAlign w:val="center"/>
          </w:tcPr>
          <w:p w14:paraId="6E4340AD" w14:textId="77777777" w:rsidR="00A154CB" w:rsidRPr="00E9228A" w:rsidRDefault="00A154CB" w:rsidP="00A154CB">
            <w:pPr>
              <w:pStyle w:val="Bold"/>
            </w:pPr>
            <w:r w:rsidRPr="00E9228A">
              <w:t>Cabinet</w:t>
            </w:r>
          </w:p>
        </w:tc>
        <w:tc>
          <w:tcPr>
            <w:tcW w:w="1539" w:type="dxa"/>
            <w:gridSpan w:val="2"/>
            <w:tcMar>
              <w:bottom w:w="43" w:type="dxa"/>
            </w:tcMar>
            <w:vAlign w:val="center"/>
          </w:tcPr>
          <w:p w14:paraId="36C1D0D1" w14:textId="7B8175E9" w:rsidR="00A154CB" w:rsidRPr="00E9228A" w:rsidRDefault="00A154CB" w:rsidP="00A154CB">
            <w:pPr>
              <w:pStyle w:val="Centered"/>
              <w:jc w:val="left"/>
              <w:rPr>
                <w:rFonts w:cs="Tahoma"/>
                <w:b/>
                <w:bCs/>
              </w:rPr>
            </w:pPr>
          </w:p>
        </w:tc>
        <w:tc>
          <w:tcPr>
            <w:tcW w:w="2090" w:type="dxa"/>
            <w:gridSpan w:val="6"/>
            <w:tcMar>
              <w:bottom w:w="43" w:type="dxa"/>
            </w:tcMar>
            <w:vAlign w:val="center"/>
          </w:tcPr>
          <w:p w14:paraId="7DB56F47" w14:textId="2B236077" w:rsidR="00B14A65" w:rsidRDefault="00A05184" w:rsidP="00A154CB">
            <w:pPr>
              <w:pStyle w:val="Centered"/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B26375">
              <w:fldChar w:fldCharType="separate"/>
            </w:r>
            <w:r>
              <w:fldChar w:fldCharType="end"/>
            </w:r>
            <w:r w:rsidR="00B14A65" w:rsidRPr="00B14A65">
              <w:t>LB2-4B8-BIBO-C G4</w:t>
            </w:r>
          </w:p>
          <w:p w14:paraId="49A26A6C" w14:textId="37FF5542" w:rsidR="00A154CB" w:rsidRPr="00E9228A" w:rsidRDefault="00451E3C" w:rsidP="00A154CB">
            <w:pPr>
              <w:pStyle w:val="Centered"/>
              <w:jc w:val="left"/>
              <w:rPr>
                <w:rFonts w:cs="Tahoma"/>
                <w:b/>
                <w:bCs/>
              </w:rPr>
            </w:pPr>
            <w:r>
              <w:rPr>
                <w:rFonts w:ascii="Arial" w:hAnsi="Arial" w:cs="Arial"/>
                <w:szCs w:val="16"/>
                <w:lang w:val="en-ID"/>
              </w:rPr>
              <w:t>2012144</w:t>
            </w:r>
          </w:p>
        </w:tc>
        <w:tc>
          <w:tcPr>
            <w:tcW w:w="942" w:type="dxa"/>
            <w:gridSpan w:val="2"/>
            <w:tcMar>
              <w:bottom w:w="43" w:type="dxa"/>
            </w:tcMar>
            <w:vAlign w:val="center"/>
          </w:tcPr>
          <w:p w14:paraId="149EF3B9" w14:textId="7B4A39AC" w:rsidR="00A154CB" w:rsidRPr="00E9228A" w:rsidRDefault="00A154CB" w:rsidP="00A154CB">
            <w:pPr>
              <w:pStyle w:val="Centered"/>
              <w:jc w:val="left"/>
              <w:rPr>
                <w:rFonts w:cs="Tahoma"/>
                <w:b/>
                <w:bCs/>
              </w:rPr>
            </w:pPr>
          </w:p>
        </w:tc>
        <w:tc>
          <w:tcPr>
            <w:tcW w:w="1548" w:type="dxa"/>
            <w:gridSpan w:val="5"/>
            <w:vAlign w:val="center"/>
          </w:tcPr>
          <w:p w14:paraId="4F209D1C" w14:textId="129E07E5" w:rsidR="00A154CB" w:rsidRPr="00E9228A" w:rsidRDefault="00A154CB" w:rsidP="00A154CB">
            <w:pPr>
              <w:pStyle w:val="Centered"/>
              <w:jc w:val="left"/>
              <w:rPr>
                <w:rFonts w:cs="Tahoma"/>
                <w:b/>
                <w:bCs/>
              </w:rPr>
            </w:pPr>
          </w:p>
        </w:tc>
        <w:tc>
          <w:tcPr>
            <w:tcW w:w="1047" w:type="dxa"/>
            <w:gridSpan w:val="3"/>
            <w:vAlign w:val="center"/>
          </w:tcPr>
          <w:p w14:paraId="31381576" w14:textId="77777777" w:rsidR="00A154CB" w:rsidRPr="00E9228A" w:rsidRDefault="00A154CB" w:rsidP="00A154CB">
            <w:pPr>
              <w:pStyle w:val="Centered"/>
              <w:jc w:val="left"/>
              <w:rPr>
                <w:b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4F9C24FC" w14:textId="43A32AAB" w:rsidR="00A154CB" w:rsidRPr="00A05184" w:rsidRDefault="00A05184" w:rsidP="00A05184">
            <w:pPr>
              <w:pStyle w:val="Centered"/>
              <w:rPr>
                <w:b/>
                <w:bCs/>
              </w:rPr>
            </w:pPr>
            <w:r w:rsidRPr="00A05184">
              <w:rPr>
                <w:b/>
                <w:bCs/>
              </w:rPr>
              <w:t>4</w:t>
            </w:r>
          </w:p>
        </w:tc>
      </w:tr>
      <w:tr w:rsidR="00A154CB" w:rsidRPr="00E9228A" w14:paraId="64FB9824" w14:textId="77777777" w:rsidTr="00D66989">
        <w:trPr>
          <w:trHeight w:val="216"/>
        </w:trPr>
        <w:tc>
          <w:tcPr>
            <w:tcW w:w="2761" w:type="dxa"/>
            <w:gridSpan w:val="6"/>
            <w:tcMar>
              <w:bottom w:w="43" w:type="dxa"/>
            </w:tcMar>
            <w:vAlign w:val="center"/>
          </w:tcPr>
          <w:p w14:paraId="15362381" w14:textId="4DB25E41" w:rsidR="00A154CB" w:rsidRPr="00E9228A" w:rsidRDefault="00A154CB" w:rsidP="00A154CB">
            <w:pPr>
              <w:pStyle w:val="Bold"/>
            </w:pPr>
            <w:r w:rsidRPr="00E9228A">
              <w:t>Electrical Outlet (Direct mounted)</w:t>
            </w:r>
            <w:r w:rsidR="00072D75" w:rsidRPr="00E9228A">
              <w:t xml:space="preserve"> max </w:t>
            </w:r>
            <w:r w:rsidRPr="00E9228A">
              <w:t>2</w:t>
            </w:r>
          </w:p>
        </w:tc>
        <w:tc>
          <w:tcPr>
            <w:tcW w:w="1539" w:type="dxa"/>
            <w:gridSpan w:val="2"/>
            <w:tcMar>
              <w:bottom w:w="43" w:type="dxa"/>
            </w:tcMar>
            <w:vAlign w:val="center"/>
          </w:tcPr>
          <w:p w14:paraId="58FCB7C5" w14:textId="3313540C" w:rsidR="00A154CB" w:rsidRPr="00E9228A" w:rsidRDefault="00A154CB" w:rsidP="00A154CB">
            <w:pPr>
              <w:pStyle w:val="Centered"/>
              <w:jc w:val="left"/>
            </w:pPr>
          </w:p>
        </w:tc>
        <w:tc>
          <w:tcPr>
            <w:tcW w:w="2090" w:type="dxa"/>
            <w:gridSpan w:val="6"/>
            <w:tcMar>
              <w:bottom w:w="43" w:type="dxa"/>
            </w:tcMar>
            <w:vAlign w:val="center"/>
          </w:tcPr>
          <w:p w14:paraId="08A00411" w14:textId="43A50EFC" w:rsidR="00A154CB" w:rsidRDefault="003644B5" w:rsidP="00A154CB">
            <w:pPr>
              <w:pStyle w:val="Centered"/>
              <w:jc w:val="left"/>
            </w:pPr>
            <w: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B26375">
              <w:fldChar w:fldCharType="separate"/>
            </w:r>
            <w:r>
              <w:fldChar w:fldCharType="end"/>
            </w:r>
            <w:r w:rsidR="00A154CB" w:rsidRPr="00E9228A">
              <w:t>EO</w:t>
            </w:r>
            <w:r w:rsidR="00072D75" w:rsidRPr="00E9228A">
              <w:t>-H</w:t>
            </w:r>
            <w:r>
              <w:t>D</w:t>
            </w:r>
          </w:p>
          <w:p w14:paraId="7222EB56" w14:textId="23C61115" w:rsidR="003644B5" w:rsidRPr="00E9228A" w:rsidRDefault="003644B5" w:rsidP="00A154CB">
            <w:pPr>
              <w:pStyle w:val="Centered"/>
              <w:jc w:val="left"/>
            </w:pPr>
            <w:r w:rsidRPr="003644B5">
              <w:rPr>
                <w:lang w:val="en-SG"/>
              </w:rPr>
              <w:t>5170036</w:t>
            </w:r>
          </w:p>
        </w:tc>
        <w:tc>
          <w:tcPr>
            <w:tcW w:w="942" w:type="dxa"/>
            <w:gridSpan w:val="2"/>
            <w:tcMar>
              <w:bottom w:w="43" w:type="dxa"/>
            </w:tcMar>
            <w:vAlign w:val="center"/>
          </w:tcPr>
          <w:p w14:paraId="40AB3C3A" w14:textId="17A6D926" w:rsidR="00A154CB" w:rsidRPr="00E9228A" w:rsidRDefault="00A154CB" w:rsidP="00A154CB">
            <w:pPr>
              <w:pStyle w:val="Centered"/>
              <w:jc w:val="left"/>
            </w:pPr>
          </w:p>
        </w:tc>
        <w:tc>
          <w:tcPr>
            <w:tcW w:w="1548" w:type="dxa"/>
            <w:gridSpan w:val="5"/>
            <w:vAlign w:val="center"/>
          </w:tcPr>
          <w:p w14:paraId="04324BD3" w14:textId="233732DC" w:rsidR="00A154CB" w:rsidRPr="00E9228A" w:rsidRDefault="00A154CB" w:rsidP="00A154CB">
            <w:pPr>
              <w:pStyle w:val="Centered"/>
              <w:jc w:val="left"/>
            </w:pPr>
          </w:p>
        </w:tc>
        <w:tc>
          <w:tcPr>
            <w:tcW w:w="1047" w:type="dxa"/>
            <w:gridSpan w:val="3"/>
            <w:vAlign w:val="center"/>
          </w:tcPr>
          <w:p w14:paraId="18938D76" w14:textId="77777777" w:rsidR="00A154CB" w:rsidRPr="00E9228A" w:rsidRDefault="00A154CB" w:rsidP="00A154CB">
            <w:pPr>
              <w:pStyle w:val="Centered"/>
              <w:jc w:val="left"/>
            </w:pPr>
          </w:p>
        </w:tc>
        <w:tc>
          <w:tcPr>
            <w:tcW w:w="1053" w:type="dxa"/>
            <w:gridSpan w:val="2"/>
            <w:vAlign w:val="center"/>
          </w:tcPr>
          <w:p w14:paraId="6FA696FF" w14:textId="7790F5BC" w:rsidR="00A154CB" w:rsidRPr="00A05184" w:rsidRDefault="003644B5" w:rsidP="00A05184">
            <w:pPr>
              <w:pStyle w:val="Centered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9B603C" w:rsidRPr="00E9228A" w14:paraId="2DE4636E" w14:textId="77777777" w:rsidTr="00D66989">
        <w:trPr>
          <w:trHeight w:val="216"/>
        </w:trPr>
        <w:tc>
          <w:tcPr>
            <w:tcW w:w="2761" w:type="dxa"/>
            <w:gridSpan w:val="6"/>
            <w:tcMar>
              <w:bottom w:w="43" w:type="dxa"/>
            </w:tcMar>
            <w:vAlign w:val="center"/>
          </w:tcPr>
          <w:p w14:paraId="0EA7E4B4" w14:textId="41631414" w:rsidR="009B603C" w:rsidRPr="00E9228A" w:rsidRDefault="009B603C" w:rsidP="00A154CB">
            <w:pPr>
              <w:pStyle w:val="Bold"/>
            </w:pPr>
            <w:r w:rsidRPr="009B603C">
              <w:t xml:space="preserve">Telescoping Support Stand </w:t>
            </w:r>
          </w:p>
        </w:tc>
        <w:tc>
          <w:tcPr>
            <w:tcW w:w="1539" w:type="dxa"/>
            <w:gridSpan w:val="2"/>
            <w:tcMar>
              <w:bottom w:w="43" w:type="dxa"/>
            </w:tcMar>
            <w:vAlign w:val="center"/>
          </w:tcPr>
          <w:p w14:paraId="59FD8356" w14:textId="77777777" w:rsidR="009B603C" w:rsidRPr="00E9228A" w:rsidRDefault="009B603C" w:rsidP="00A154CB">
            <w:pPr>
              <w:pStyle w:val="Centered"/>
              <w:jc w:val="left"/>
            </w:pPr>
          </w:p>
        </w:tc>
        <w:tc>
          <w:tcPr>
            <w:tcW w:w="2090" w:type="dxa"/>
            <w:gridSpan w:val="6"/>
            <w:tcMar>
              <w:bottom w:w="43" w:type="dxa"/>
            </w:tcMar>
            <w:vAlign w:val="center"/>
          </w:tcPr>
          <w:p w14:paraId="557E2F90" w14:textId="6CEC5418" w:rsidR="00F44665" w:rsidRPr="00F44665" w:rsidRDefault="00E64A3E" w:rsidP="00F44665">
            <w:pPr>
              <w:pStyle w:val="Centered"/>
              <w:jc w:val="left"/>
            </w:pPr>
            <w: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B26375">
              <w:fldChar w:fldCharType="separate"/>
            </w:r>
            <w:r>
              <w:fldChar w:fldCharType="end"/>
            </w:r>
            <w:r w:rsidR="00CE1C4F" w:rsidRPr="00CE1C4F">
              <w:t>STA-4A0-C</w:t>
            </w:r>
          </w:p>
          <w:p w14:paraId="6DA4720D" w14:textId="64F382C3" w:rsidR="009B603C" w:rsidRDefault="00F44665" w:rsidP="00F44665">
            <w:pPr>
              <w:pStyle w:val="Centered"/>
              <w:jc w:val="left"/>
            </w:pPr>
            <w:r w:rsidRPr="00F44665">
              <w:rPr>
                <w:lang w:val="en-SG"/>
              </w:rPr>
              <w:t>5131668</w:t>
            </w:r>
          </w:p>
        </w:tc>
        <w:tc>
          <w:tcPr>
            <w:tcW w:w="942" w:type="dxa"/>
            <w:gridSpan w:val="2"/>
            <w:tcMar>
              <w:bottom w:w="43" w:type="dxa"/>
            </w:tcMar>
            <w:vAlign w:val="center"/>
          </w:tcPr>
          <w:p w14:paraId="58B84792" w14:textId="77777777" w:rsidR="009B603C" w:rsidRPr="00E9228A" w:rsidRDefault="009B603C" w:rsidP="00A154CB">
            <w:pPr>
              <w:pStyle w:val="Centered"/>
              <w:jc w:val="left"/>
            </w:pPr>
          </w:p>
        </w:tc>
        <w:tc>
          <w:tcPr>
            <w:tcW w:w="1548" w:type="dxa"/>
            <w:gridSpan w:val="5"/>
            <w:vAlign w:val="center"/>
          </w:tcPr>
          <w:p w14:paraId="309E86C7" w14:textId="77777777" w:rsidR="009B603C" w:rsidRPr="00E9228A" w:rsidRDefault="009B603C" w:rsidP="00A154CB">
            <w:pPr>
              <w:pStyle w:val="Centered"/>
              <w:jc w:val="left"/>
            </w:pPr>
          </w:p>
        </w:tc>
        <w:tc>
          <w:tcPr>
            <w:tcW w:w="1047" w:type="dxa"/>
            <w:gridSpan w:val="3"/>
            <w:vAlign w:val="center"/>
          </w:tcPr>
          <w:p w14:paraId="4CA558DC" w14:textId="77777777" w:rsidR="009B603C" w:rsidRPr="00E9228A" w:rsidRDefault="009B603C" w:rsidP="00A154CB">
            <w:pPr>
              <w:pStyle w:val="Centered"/>
              <w:jc w:val="left"/>
            </w:pPr>
          </w:p>
        </w:tc>
        <w:tc>
          <w:tcPr>
            <w:tcW w:w="1053" w:type="dxa"/>
            <w:gridSpan w:val="2"/>
            <w:vAlign w:val="center"/>
          </w:tcPr>
          <w:p w14:paraId="7E4EBE38" w14:textId="088E9F10" w:rsidR="009B603C" w:rsidRDefault="00CE1C4F" w:rsidP="00A05184">
            <w:pPr>
              <w:pStyle w:val="Centered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F71325" w:rsidRPr="00E9228A" w14:paraId="509FF12D" w14:textId="77777777" w:rsidTr="00EB0C8D">
        <w:trPr>
          <w:trHeight w:val="216"/>
        </w:trPr>
        <w:tc>
          <w:tcPr>
            <w:tcW w:w="10980" w:type="dxa"/>
            <w:gridSpan w:val="26"/>
            <w:shd w:val="clear" w:color="auto" w:fill="FABF8F"/>
            <w:tcMar>
              <w:bottom w:w="43" w:type="dxa"/>
            </w:tcMar>
            <w:vAlign w:val="center"/>
          </w:tcPr>
          <w:p w14:paraId="11CBC061" w14:textId="77777777" w:rsidR="00F71325" w:rsidRPr="00E9228A" w:rsidRDefault="00F71325" w:rsidP="00F71325">
            <w:pPr>
              <w:pStyle w:val="Centered"/>
              <w:rPr>
                <w:b/>
              </w:rPr>
            </w:pPr>
            <w:r w:rsidRPr="00E9228A">
              <w:rPr>
                <w:b/>
              </w:rPr>
              <w:t>SPECIAL ACCESSORIES</w:t>
            </w:r>
          </w:p>
        </w:tc>
      </w:tr>
      <w:tr w:rsidR="00A120E6" w:rsidRPr="00E9228A" w14:paraId="55C5F174" w14:textId="77777777" w:rsidTr="00D66989">
        <w:trPr>
          <w:trHeight w:val="216"/>
        </w:trPr>
        <w:tc>
          <w:tcPr>
            <w:tcW w:w="2761" w:type="dxa"/>
            <w:gridSpan w:val="6"/>
            <w:tcMar>
              <w:bottom w:w="43" w:type="dxa"/>
            </w:tcMar>
            <w:vAlign w:val="center"/>
          </w:tcPr>
          <w:p w14:paraId="0D0B169B" w14:textId="59933684" w:rsidR="00A120E6" w:rsidRPr="00A82611" w:rsidRDefault="00A120E6" w:rsidP="00A120E6">
            <w:pPr>
              <w:pStyle w:val="Bold"/>
              <w:rPr>
                <w:rFonts w:cs="Tahoma"/>
              </w:rPr>
            </w:pPr>
            <w:r w:rsidRPr="00A82611">
              <w:rPr>
                <w:rFonts w:eastAsia="Calibri" w:cs="Tahoma"/>
                <w:color w:val="000000" w:themeColor="text1"/>
              </w:rPr>
              <w:t>VHP-Out Port Kit with Cover</w:t>
            </w:r>
          </w:p>
        </w:tc>
        <w:tc>
          <w:tcPr>
            <w:tcW w:w="1539" w:type="dxa"/>
            <w:gridSpan w:val="2"/>
            <w:tcMar>
              <w:bottom w:w="43" w:type="dxa"/>
            </w:tcMar>
            <w:vAlign w:val="center"/>
          </w:tcPr>
          <w:p w14:paraId="7D6EE975" w14:textId="0C9D5E07" w:rsidR="00A120E6" w:rsidRPr="003C7329" w:rsidRDefault="00A120E6" w:rsidP="00A120E6">
            <w:pPr>
              <w:pStyle w:val="Centered"/>
              <w:jc w:val="left"/>
            </w:pPr>
          </w:p>
        </w:tc>
        <w:tc>
          <w:tcPr>
            <w:tcW w:w="2090" w:type="dxa"/>
            <w:gridSpan w:val="6"/>
            <w:tcMar>
              <w:bottom w:w="43" w:type="dxa"/>
            </w:tcMar>
            <w:vAlign w:val="center"/>
          </w:tcPr>
          <w:p w14:paraId="22FF33B4" w14:textId="5BBBB9CA" w:rsidR="00A120E6" w:rsidRPr="00963571" w:rsidRDefault="001960DA" w:rsidP="00A120E6">
            <w:pPr>
              <w:pStyle w:val="Centered"/>
              <w:jc w:val="left"/>
              <w:rPr>
                <w:rFonts w:cs="Tahoma"/>
              </w:rPr>
            </w:pPr>
            <w:r w:rsidRPr="00963571">
              <w:rPr>
                <w:rFonts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63571">
              <w:rPr>
                <w:rFonts w:cs="Tahoma"/>
              </w:rPr>
              <w:instrText xml:space="preserve"> FORMCHECKBOX </w:instrText>
            </w:r>
            <w:r w:rsidR="00B26375">
              <w:rPr>
                <w:rFonts w:cs="Tahoma"/>
              </w:rPr>
            </w:r>
            <w:r w:rsidR="00B26375">
              <w:rPr>
                <w:rFonts w:cs="Tahoma"/>
              </w:rPr>
              <w:fldChar w:fldCharType="separate"/>
            </w:r>
            <w:r w:rsidRPr="00963571">
              <w:rPr>
                <w:rFonts w:cs="Tahoma"/>
              </w:rPr>
              <w:fldChar w:fldCharType="end"/>
            </w:r>
            <w:r w:rsidR="00A120E6" w:rsidRPr="00963571">
              <w:rPr>
                <w:rFonts w:eastAsia="Calibri" w:cs="Tahoma"/>
                <w:color w:val="000000" w:themeColor="text1"/>
              </w:rPr>
              <w:t xml:space="preserve">VHP-OUT PORT KIT WITH COVER LB2 G4-4,5,6FT  </w:t>
            </w:r>
            <w:r w:rsidR="00975629">
              <w:rPr>
                <w:rFonts w:eastAsia="Calibri" w:cs="Tahoma"/>
                <w:color w:val="000000" w:themeColor="text1"/>
              </w:rPr>
              <w:br/>
            </w:r>
            <w:r w:rsidR="00A120E6" w:rsidRPr="00963571">
              <w:rPr>
                <w:rFonts w:eastAsia="Calibri" w:cs="Tahoma"/>
                <w:color w:val="000000" w:themeColor="text1"/>
              </w:rPr>
              <w:t>5171397</w:t>
            </w:r>
          </w:p>
        </w:tc>
        <w:tc>
          <w:tcPr>
            <w:tcW w:w="942" w:type="dxa"/>
            <w:gridSpan w:val="2"/>
            <w:tcMar>
              <w:bottom w:w="43" w:type="dxa"/>
            </w:tcMar>
            <w:vAlign w:val="center"/>
          </w:tcPr>
          <w:p w14:paraId="336F4028" w14:textId="20947344" w:rsidR="00A120E6" w:rsidRPr="003C7329" w:rsidRDefault="00A120E6" w:rsidP="00A120E6">
            <w:pPr>
              <w:pStyle w:val="Centered"/>
              <w:jc w:val="left"/>
            </w:pPr>
          </w:p>
        </w:tc>
        <w:tc>
          <w:tcPr>
            <w:tcW w:w="1548" w:type="dxa"/>
            <w:gridSpan w:val="5"/>
            <w:vAlign w:val="center"/>
          </w:tcPr>
          <w:p w14:paraId="4DFD081C" w14:textId="40E4B22E" w:rsidR="00A120E6" w:rsidRPr="003C7329" w:rsidRDefault="00A120E6" w:rsidP="00A120E6">
            <w:pPr>
              <w:pStyle w:val="Centered"/>
              <w:jc w:val="left"/>
            </w:pPr>
          </w:p>
        </w:tc>
        <w:tc>
          <w:tcPr>
            <w:tcW w:w="1047" w:type="dxa"/>
            <w:gridSpan w:val="3"/>
            <w:vAlign w:val="center"/>
          </w:tcPr>
          <w:p w14:paraId="7F2D023E" w14:textId="77777777" w:rsidR="00A120E6" w:rsidRPr="00E9228A" w:rsidRDefault="00A120E6" w:rsidP="00A120E6">
            <w:pPr>
              <w:pStyle w:val="Centered"/>
              <w:jc w:val="left"/>
            </w:pPr>
          </w:p>
        </w:tc>
        <w:tc>
          <w:tcPr>
            <w:tcW w:w="1053" w:type="dxa"/>
            <w:gridSpan w:val="2"/>
            <w:vAlign w:val="center"/>
          </w:tcPr>
          <w:p w14:paraId="7CBC1030" w14:textId="4563782E" w:rsidR="00A120E6" w:rsidRPr="003A2E75" w:rsidRDefault="00C776B5" w:rsidP="003A2E75">
            <w:pPr>
              <w:pStyle w:val="Centered"/>
              <w:rPr>
                <w:b/>
                <w:bCs/>
              </w:rPr>
            </w:pPr>
            <w:r w:rsidRPr="003A2E75">
              <w:rPr>
                <w:b/>
                <w:bCs/>
              </w:rPr>
              <w:t>4</w:t>
            </w:r>
          </w:p>
        </w:tc>
      </w:tr>
      <w:tr w:rsidR="00A110A3" w:rsidRPr="00E9228A" w14:paraId="67974557" w14:textId="77777777" w:rsidTr="00EB0C8D">
        <w:trPr>
          <w:trHeight w:val="288"/>
        </w:trPr>
        <w:tc>
          <w:tcPr>
            <w:tcW w:w="10980" w:type="dxa"/>
            <w:gridSpan w:val="26"/>
            <w:shd w:val="clear" w:color="auto" w:fill="FABF8F"/>
            <w:vAlign w:val="center"/>
          </w:tcPr>
          <w:p w14:paraId="025DE7EE" w14:textId="77777777" w:rsidR="00A110A3" w:rsidRPr="00E9228A" w:rsidRDefault="00A110A3" w:rsidP="00A110A3">
            <w:pPr>
              <w:pStyle w:val="SectionTitle"/>
            </w:pPr>
            <w:r w:rsidRPr="00E9228A">
              <w:t>cUSTOMISATIONS/REMINDERS</w:t>
            </w:r>
          </w:p>
        </w:tc>
      </w:tr>
      <w:tr w:rsidR="00A110A3" w:rsidRPr="00E9228A" w14:paraId="501096DA" w14:textId="77777777" w:rsidTr="00EB0C8D">
        <w:trPr>
          <w:trHeight w:val="288"/>
        </w:trPr>
        <w:tc>
          <w:tcPr>
            <w:tcW w:w="10980" w:type="dxa"/>
            <w:gridSpan w:val="26"/>
            <w:vAlign w:val="center"/>
          </w:tcPr>
          <w:p w14:paraId="32D74CB8" w14:textId="3CF82368" w:rsidR="00A110A3" w:rsidRPr="00E9228A" w:rsidRDefault="00A110A3" w:rsidP="00A110A3">
            <w:pPr>
              <w:pStyle w:val="BoldCentered"/>
              <w:rPr>
                <w:color w:val="FF0000"/>
              </w:rPr>
            </w:pPr>
            <w:r w:rsidRPr="00E9228A">
              <w:rPr>
                <w:color w:val="FF0000"/>
              </w:rPr>
              <w:t>NSF CERTIFIED FOR LB2-4B8 G4, LB2-4B9 G4, LA2-4B8-BIBO G4, LB2-4B9-BIBO G4, LB2-4Y7 G4, LB2-4Y7-BIBO G4, LB2-6B8 G4, LB2-6B9 G4, LA2-6B8-BIBO G4, LB2-6B9-BIBO G4, LB2-6Y7 G4, and LB2-6Y7-BIBO G4</w:t>
            </w:r>
          </w:p>
          <w:p w14:paraId="4A523D90" w14:textId="08A6F8F4" w:rsidR="00A110A3" w:rsidRPr="00E9228A" w:rsidRDefault="00A110A3" w:rsidP="00A110A3">
            <w:pPr>
              <w:pStyle w:val="BoldCentered"/>
            </w:pPr>
            <w:r w:rsidRPr="00E9228A">
              <w:rPr>
                <w:color w:val="FF0000"/>
              </w:rPr>
              <w:t>UL CERTIFIED FOR ALL LB2 G4</w:t>
            </w:r>
          </w:p>
        </w:tc>
      </w:tr>
      <w:tr w:rsidR="00A110A3" w:rsidRPr="00E9228A" w14:paraId="308D0910" w14:textId="77777777" w:rsidTr="006B0BC5">
        <w:trPr>
          <w:trHeight w:val="288"/>
        </w:trPr>
        <w:tc>
          <w:tcPr>
            <w:tcW w:w="1350" w:type="dxa"/>
            <w:vAlign w:val="center"/>
          </w:tcPr>
          <w:p w14:paraId="2778055C" w14:textId="77777777" w:rsidR="00A110A3" w:rsidRPr="00E9228A" w:rsidRDefault="00A110A3" w:rsidP="00A110A3">
            <w:pPr>
              <w:pStyle w:val="BoldCentered"/>
              <w:jc w:val="left"/>
            </w:pPr>
            <w:r w:rsidRPr="00E9228A">
              <w:t>Type</w:t>
            </w:r>
          </w:p>
        </w:tc>
        <w:tc>
          <w:tcPr>
            <w:tcW w:w="8191" w:type="dxa"/>
            <w:gridSpan w:val="22"/>
            <w:vAlign w:val="center"/>
          </w:tcPr>
          <w:p w14:paraId="42725DEF" w14:textId="77777777" w:rsidR="00A110A3" w:rsidRPr="00E9228A" w:rsidRDefault="00A110A3" w:rsidP="00A110A3">
            <w:pPr>
              <w:rPr>
                <w:b/>
              </w:rPr>
            </w:pPr>
            <w:r w:rsidRPr="00E9228A">
              <w:rPr>
                <w:b/>
              </w:rPr>
              <w:t>Description</w:t>
            </w:r>
          </w:p>
        </w:tc>
        <w:tc>
          <w:tcPr>
            <w:tcW w:w="1439" w:type="dxa"/>
            <w:gridSpan w:val="3"/>
            <w:vAlign w:val="center"/>
          </w:tcPr>
          <w:p w14:paraId="388A668D" w14:textId="77777777" w:rsidR="00A110A3" w:rsidRPr="00E9228A" w:rsidRDefault="00A110A3" w:rsidP="00A110A3">
            <w:pPr>
              <w:pStyle w:val="BoldCentered"/>
            </w:pPr>
            <w:r w:rsidRPr="00E9228A">
              <w:t>PIC</w:t>
            </w:r>
          </w:p>
        </w:tc>
      </w:tr>
      <w:tr w:rsidR="00A110A3" w:rsidRPr="00E9228A" w14:paraId="456ED4F8" w14:textId="77777777" w:rsidTr="006B0BC5">
        <w:trPr>
          <w:trHeight w:val="288"/>
        </w:trPr>
        <w:tc>
          <w:tcPr>
            <w:tcW w:w="1350" w:type="dxa"/>
            <w:tcBorders>
              <w:bottom w:val="single" w:sz="4" w:space="0" w:color="808080"/>
            </w:tcBorders>
            <w:vAlign w:val="center"/>
          </w:tcPr>
          <w:p w14:paraId="7B5A8E7E" w14:textId="741B794E" w:rsidR="00A110A3" w:rsidRPr="00E7562E" w:rsidRDefault="00E7562E" w:rsidP="00E7562E">
            <w:pPr>
              <w:pStyle w:val="Centered"/>
              <w:rPr>
                <w:b/>
                <w:bCs/>
              </w:rPr>
            </w:pPr>
            <w:r w:rsidRPr="00E7562E">
              <w:rPr>
                <w:b/>
                <w:bCs/>
              </w:rPr>
              <w:t>QA</w:t>
            </w:r>
          </w:p>
        </w:tc>
        <w:tc>
          <w:tcPr>
            <w:tcW w:w="8191" w:type="dxa"/>
            <w:gridSpan w:val="22"/>
            <w:tcBorders>
              <w:bottom w:val="single" w:sz="4" w:space="0" w:color="808080"/>
            </w:tcBorders>
            <w:vAlign w:val="center"/>
          </w:tcPr>
          <w:p w14:paraId="5C19707B" w14:textId="32F04EB2" w:rsidR="00A110A3" w:rsidRPr="00E7562E" w:rsidRDefault="00E7562E" w:rsidP="00A110A3">
            <w:r w:rsidRPr="00E7562E">
              <w:t>Please take pictures after QA</w:t>
            </w:r>
          </w:p>
        </w:tc>
        <w:tc>
          <w:tcPr>
            <w:tcW w:w="1439" w:type="dxa"/>
            <w:gridSpan w:val="3"/>
            <w:tcBorders>
              <w:bottom w:val="single" w:sz="4" w:space="0" w:color="808080"/>
            </w:tcBorders>
            <w:vAlign w:val="center"/>
          </w:tcPr>
          <w:p w14:paraId="56FD1080" w14:textId="3051C6F6" w:rsidR="00A110A3" w:rsidRPr="00E7562E" w:rsidRDefault="00E7562E" w:rsidP="00A110A3">
            <w:pPr>
              <w:pStyle w:val="Centered"/>
              <w:rPr>
                <w:b/>
                <w:bCs/>
              </w:rPr>
            </w:pPr>
            <w:r w:rsidRPr="00E7562E">
              <w:rPr>
                <w:b/>
                <w:bCs/>
              </w:rPr>
              <w:t>Reynold</w:t>
            </w:r>
          </w:p>
        </w:tc>
      </w:tr>
      <w:tr w:rsidR="007355CE" w:rsidRPr="00E9228A" w14:paraId="6AF3EB47" w14:textId="77777777" w:rsidTr="006B0BC5">
        <w:trPr>
          <w:trHeight w:val="288"/>
        </w:trPr>
        <w:tc>
          <w:tcPr>
            <w:tcW w:w="1350" w:type="dxa"/>
            <w:tcBorders>
              <w:bottom w:val="single" w:sz="4" w:space="0" w:color="808080"/>
            </w:tcBorders>
            <w:vAlign w:val="center"/>
          </w:tcPr>
          <w:p w14:paraId="12A71C0D" w14:textId="1C1D7E0D" w:rsidR="007355CE" w:rsidRPr="00E7562E" w:rsidRDefault="007355CE" w:rsidP="007355CE">
            <w:pPr>
              <w:pStyle w:val="Centered"/>
              <w:rPr>
                <w:b/>
                <w:bCs/>
              </w:rPr>
            </w:pPr>
            <w:r>
              <w:rPr>
                <w:b/>
                <w:bCs/>
              </w:rPr>
              <w:t>Cleaning</w:t>
            </w:r>
          </w:p>
        </w:tc>
        <w:tc>
          <w:tcPr>
            <w:tcW w:w="8191" w:type="dxa"/>
            <w:gridSpan w:val="22"/>
            <w:tcBorders>
              <w:bottom w:val="single" w:sz="4" w:space="0" w:color="808080"/>
            </w:tcBorders>
            <w:vAlign w:val="center"/>
          </w:tcPr>
          <w:p w14:paraId="2FEBD81E" w14:textId="327984C7" w:rsidR="007355CE" w:rsidRPr="00E7562E" w:rsidRDefault="007355CE" w:rsidP="007355CE">
            <w:r>
              <w:t>R</w:t>
            </w:r>
            <w:r w:rsidRPr="00733D86">
              <w:t>emove the UL and NSF sticker. </w:t>
            </w:r>
          </w:p>
        </w:tc>
        <w:tc>
          <w:tcPr>
            <w:tcW w:w="1439" w:type="dxa"/>
            <w:gridSpan w:val="3"/>
            <w:tcBorders>
              <w:bottom w:val="single" w:sz="4" w:space="0" w:color="808080"/>
            </w:tcBorders>
            <w:vAlign w:val="center"/>
          </w:tcPr>
          <w:p w14:paraId="05CED5FC" w14:textId="7AE787C7" w:rsidR="007355CE" w:rsidRPr="00E7562E" w:rsidRDefault="007355CE" w:rsidP="007355CE">
            <w:pPr>
              <w:pStyle w:val="Centered"/>
              <w:rPr>
                <w:b/>
                <w:bCs/>
              </w:rPr>
            </w:pPr>
            <w:r>
              <w:rPr>
                <w:b/>
                <w:bCs/>
              </w:rPr>
              <w:t>Heru</w:t>
            </w:r>
          </w:p>
        </w:tc>
      </w:tr>
      <w:tr w:rsidR="00A110A3" w:rsidRPr="00E9228A" w14:paraId="1CF8131F" w14:textId="77777777" w:rsidTr="006B0BC5">
        <w:trPr>
          <w:trHeight w:hRule="exact" w:val="72"/>
        </w:trPr>
        <w:tc>
          <w:tcPr>
            <w:tcW w:w="1350" w:type="dxa"/>
            <w:tcBorders>
              <w:top w:val="single" w:sz="4" w:space="0" w:color="808080"/>
              <w:left w:val="nil"/>
              <w:bottom w:val="nil"/>
              <w:right w:val="nil"/>
            </w:tcBorders>
            <w:vAlign w:val="center"/>
          </w:tcPr>
          <w:p w14:paraId="47ECF919" w14:textId="77777777" w:rsidR="00A110A3" w:rsidRPr="00E9228A" w:rsidRDefault="00A110A3" w:rsidP="00A110A3">
            <w:pPr>
              <w:pStyle w:val="Centered"/>
              <w:jc w:val="left"/>
              <w:rPr>
                <w:sz w:val="6"/>
                <w:szCs w:val="6"/>
              </w:rPr>
            </w:pPr>
          </w:p>
        </w:tc>
        <w:tc>
          <w:tcPr>
            <w:tcW w:w="8191" w:type="dxa"/>
            <w:gridSpan w:val="22"/>
            <w:tcBorders>
              <w:top w:val="single" w:sz="4" w:space="0" w:color="808080"/>
              <w:left w:val="nil"/>
              <w:bottom w:val="nil"/>
              <w:right w:val="nil"/>
            </w:tcBorders>
            <w:vAlign w:val="center"/>
          </w:tcPr>
          <w:p w14:paraId="691D071A" w14:textId="77777777" w:rsidR="00A110A3" w:rsidRPr="00E9228A" w:rsidRDefault="00A110A3" w:rsidP="00A110A3">
            <w:pPr>
              <w:rPr>
                <w:sz w:val="6"/>
                <w:szCs w:val="6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808080"/>
              <w:left w:val="nil"/>
              <w:bottom w:val="nil"/>
              <w:right w:val="nil"/>
            </w:tcBorders>
            <w:vAlign w:val="center"/>
          </w:tcPr>
          <w:p w14:paraId="19A6542D" w14:textId="77777777" w:rsidR="00A110A3" w:rsidRPr="00E9228A" w:rsidRDefault="00A110A3" w:rsidP="00A110A3">
            <w:pPr>
              <w:pStyle w:val="Centered"/>
              <w:rPr>
                <w:sz w:val="6"/>
                <w:szCs w:val="6"/>
              </w:rPr>
            </w:pPr>
          </w:p>
        </w:tc>
      </w:tr>
      <w:tr w:rsidR="00A110A3" w:rsidRPr="00E9228A" w14:paraId="040BADC4" w14:textId="77777777" w:rsidTr="006B0BC5">
        <w:trPr>
          <w:trHeight w:val="288"/>
        </w:trPr>
        <w:tc>
          <w:tcPr>
            <w:tcW w:w="2324" w:type="dxa"/>
            <w:gridSpan w:val="5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74025EC1" w14:textId="77777777" w:rsidR="00A110A3" w:rsidRPr="00E9228A" w:rsidRDefault="00A110A3" w:rsidP="00A110A3">
            <w:pPr>
              <w:pStyle w:val="Centered"/>
              <w:jc w:val="left"/>
            </w:pPr>
          </w:p>
        </w:tc>
        <w:tc>
          <w:tcPr>
            <w:tcW w:w="2668" w:type="dxa"/>
            <w:gridSpan w:val="5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19FA11CB" w14:textId="77777777" w:rsidR="00A110A3" w:rsidRPr="00E9228A" w:rsidRDefault="00A110A3" w:rsidP="00A110A3"/>
        </w:tc>
        <w:tc>
          <w:tcPr>
            <w:tcW w:w="2678" w:type="dxa"/>
            <w:gridSpan w:val="7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29896001" w14:textId="77777777" w:rsidR="00A110A3" w:rsidRPr="00E9228A" w:rsidRDefault="00A110A3" w:rsidP="00A110A3"/>
        </w:tc>
        <w:tc>
          <w:tcPr>
            <w:tcW w:w="3310" w:type="dxa"/>
            <w:gridSpan w:val="9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1634D63D" w14:textId="77777777" w:rsidR="00A110A3" w:rsidRPr="00E9228A" w:rsidRDefault="00A110A3" w:rsidP="00A110A3">
            <w:pPr>
              <w:rPr>
                <w:sz w:val="12"/>
                <w:szCs w:val="12"/>
              </w:rPr>
            </w:pPr>
          </w:p>
        </w:tc>
      </w:tr>
      <w:tr w:rsidR="00A110A3" w:rsidRPr="00E9228A" w14:paraId="466358C8" w14:textId="77777777" w:rsidTr="006B0BC5">
        <w:trPr>
          <w:trHeight w:val="288"/>
        </w:trPr>
        <w:tc>
          <w:tcPr>
            <w:tcW w:w="2324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15F63E" w14:textId="77777777" w:rsidR="00A110A3" w:rsidRPr="00E9228A" w:rsidRDefault="00A110A3" w:rsidP="00A110A3">
            <w:pPr>
              <w:pStyle w:val="Centered"/>
              <w:jc w:val="left"/>
            </w:pPr>
            <w:r w:rsidRPr="00E9228A">
              <w:t xml:space="preserve"> Raised by:</w:t>
            </w:r>
          </w:p>
        </w:tc>
        <w:tc>
          <w:tcPr>
            <w:tcW w:w="266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9491A7" w14:textId="37736EF6" w:rsidR="00A110A3" w:rsidRPr="00E9228A" w:rsidRDefault="00E7562E" w:rsidP="00A110A3">
            <w:r>
              <w:t>Chika Claradhea</w:t>
            </w:r>
          </w:p>
        </w:tc>
        <w:tc>
          <w:tcPr>
            <w:tcW w:w="2678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A46114" w14:textId="77777777" w:rsidR="00A110A3" w:rsidRPr="00E9228A" w:rsidRDefault="00A110A3" w:rsidP="00A110A3">
            <w:pPr>
              <w:rPr>
                <w:sz w:val="12"/>
                <w:szCs w:val="12"/>
              </w:rPr>
            </w:pPr>
            <w:r w:rsidRPr="00E9228A">
              <w:t>Hardcopy Counter-Checked by:</w:t>
            </w:r>
          </w:p>
        </w:tc>
        <w:tc>
          <w:tcPr>
            <w:tcW w:w="3310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2CF297" w14:textId="77777777" w:rsidR="00A110A3" w:rsidRPr="00E9228A" w:rsidRDefault="00A110A3" w:rsidP="00A110A3">
            <w:pPr>
              <w:rPr>
                <w:sz w:val="12"/>
                <w:szCs w:val="12"/>
              </w:rPr>
            </w:pPr>
          </w:p>
        </w:tc>
      </w:tr>
      <w:tr w:rsidR="00A110A3" w:rsidRPr="00E9228A" w14:paraId="0A87C57B" w14:textId="77777777" w:rsidTr="006B0BC5">
        <w:trPr>
          <w:trHeight w:val="288"/>
        </w:trPr>
        <w:tc>
          <w:tcPr>
            <w:tcW w:w="2324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51C6E5" w14:textId="77777777" w:rsidR="00A110A3" w:rsidRPr="00E9228A" w:rsidRDefault="00A110A3" w:rsidP="00A110A3">
            <w:pPr>
              <w:pStyle w:val="Centered"/>
              <w:jc w:val="left"/>
            </w:pPr>
            <w:r w:rsidRPr="00E9228A">
              <w:t>Saved by:</w:t>
            </w:r>
          </w:p>
        </w:tc>
        <w:tc>
          <w:tcPr>
            <w:tcW w:w="266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484205" w14:textId="1B617716" w:rsidR="00A110A3" w:rsidRPr="00E9228A" w:rsidRDefault="009B261E" w:rsidP="00A110A3">
            <w:r>
              <w:t>Melani</w:t>
            </w:r>
          </w:p>
        </w:tc>
        <w:tc>
          <w:tcPr>
            <w:tcW w:w="2678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1972FD" w14:textId="77777777" w:rsidR="00A110A3" w:rsidRPr="00E9228A" w:rsidRDefault="00A110A3" w:rsidP="00A110A3">
            <w:r w:rsidRPr="00E9228A">
              <w:t xml:space="preserve">Designer: </w:t>
            </w:r>
          </w:p>
          <w:p w14:paraId="165D1E18" w14:textId="77777777" w:rsidR="00A110A3" w:rsidRPr="00E9228A" w:rsidRDefault="00A110A3" w:rsidP="00A110A3">
            <w:pPr>
              <w:rPr>
                <w:sz w:val="12"/>
                <w:szCs w:val="12"/>
              </w:rPr>
            </w:pPr>
            <w:r w:rsidRPr="00E9228A">
              <w:t>(Need to submit drawing and BOM)</w:t>
            </w:r>
          </w:p>
        </w:tc>
        <w:tc>
          <w:tcPr>
            <w:tcW w:w="3310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582B74" w14:textId="77777777" w:rsidR="00A110A3" w:rsidRPr="00E9228A" w:rsidRDefault="00A110A3" w:rsidP="00A110A3">
            <w:pPr>
              <w:rPr>
                <w:sz w:val="12"/>
                <w:szCs w:val="12"/>
              </w:rPr>
            </w:pPr>
          </w:p>
        </w:tc>
      </w:tr>
      <w:tr w:rsidR="00A110A3" w:rsidRPr="00E9228A" w14:paraId="6126EE6D" w14:textId="77777777" w:rsidTr="006B0BC5">
        <w:trPr>
          <w:trHeight w:val="288"/>
        </w:trPr>
        <w:tc>
          <w:tcPr>
            <w:tcW w:w="2324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AFA5FA" w14:textId="365F04D4" w:rsidR="00A110A3" w:rsidRPr="00E9228A" w:rsidRDefault="00A110A3" w:rsidP="00A110A3">
            <w:pPr>
              <w:pStyle w:val="Centered"/>
              <w:jc w:val="left"/>
            </w:pPr>
            <w:r w:rsidRPr="00E9228A">
              <w:t>Checked by CSIS  Manager:</w:t>
            </w:r>
          </w:p>
        </w:tc>
        <w:tc>
          <w:tcPr>
            <w:tcW w:w="266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7F1455" w14:textId="3F11AD42" w:rsidR="00A110A3" w:rsidRPr="00E9228A" w:rsidRDefault="00CA4559" w:rsidP="00A110A3">
            <w:r>
              <w:t>Kevin Esteves</w:t>
            </w:r>
          </w:p>
        </w:tc>
        <w:tc>
          <w:tcPr>
            <w:tcW w:w="2678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3BB04F" w14:textId="77777777" w:rsidR="00A110A3" w:rsidRPr="00E9228A" w:rsidRDefault="00A110A3" w:rsidP="00A110A3">
            <w:pPr>
              <w:rPr>
                <w:sz w:val="12"/>
                <w:szCs w:val="12"/>
              </w:rPr>
            </w:pPr>
            <w:r w:rsidRPr="00E9228A">
              <w:t xml:space="preserve">Checked By </w:t>
            </w:r>
            <w:proofErr w:type="spellStart"/>
            <w:r w:rsidRPr="00E9228A">
              <w:t>Prod’n</w:t>
            </w:r>
            <w:proofErr w:type="spellEnd"/>
            <w:r w:rsidRPr="00E9228A">
              <w:t>.:</w:t>
            </w:r>
          </w:p>
        </w:tc>
        <w:tc>
          <w:tcPr>
            <w:tcW w:w="1871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E79FB6" w14:textId="77777777" w:rsidR="00A110A3" w:rsidRPr="00E9228A" w:rsidRDefault="00A110A3" w:rsidP="00A110A3">
            <w:pPr>
              <w:jc w:val="center"/>
              <w:rPr>
                <w:szCs w:val="16"/>
              </w:rPr>
            </w:pPr>
            <w:r w:rsidRPr="00E9228A">
              <w:rPr>
                <w:szCs w:val="16"/>
              </w:rPr>
              <w:t>Indra Setiawan</w:t>
            </w:r>
          </w:p>
        </w:tc>
        <w:tc>
          <w:tcPr>
            <w:tcW w:w="143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E7013A" w14:textId="77777777" w:rsidR="00A110A3" w:rsidRPr="00E9228A" w:rsidRDefault="00A110A3" w:rsidP="00A110A3">
            <w:pPr>
              <w:jc w:val="center"/>
              <w:rPr>
                <w:sz w:val="12"/>
                <w:szCs w:val="12"/>
              </w:rPr>
            </w:pPr>
          </w:p>
        </w:tc>
      </w:tr>
      <w:tr w:rsidR="00A110A3" w:rsidRPr="00E9228A" w14:paraId="44CE8092" w14:textId="77777777" w:rsidTr="006B0BC5">
        <w:trPr>
          <w:trHeight w:val="288"/>
        </w:trPr>
        <w:tc>
          <w:tcPr>
            <w:tcW w:w="2324" w:type="dxa"/>
            <w:gridSpan w:val="5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2D95BC11" w14:textId="77777777" w:rsidR="00A110A3" w:rsidRPr="00E9228A" w:rsidRDefault="00A110A3" w:rsidP="00A110A3">
            <w:pPr>
              <w:pStyle w:val="Centered"/>
              <w:jc w:val="left"/>
            </w:pPr>
          </w:p>
        </w:tc>
        <w:tc>
          <w:tcPr>
            <w:tcW w:w="2809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645CA44D" w14:textId="77777777" w:rsidR="00A110A3" w:rsidRPr="00E9228A" w:rsidRDefault="00A110A3" w:rsidP="00A110A3"/>
        </w:tc>
        <w:tc>
          <w:tcPr>
            <w:tcW w:w="2537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51180CCA" w14:textId="77777777" w:rsidR="00A110A3" w:rsidRPr="00E9228A" w:rsidRDefault="00A110A3" w:rsidP="00A110A3">
            <w:pPr>
              <w:rPr>
                <w:sz w:val="12"/>
                <w:szCs w:val="12"/>
              </w:rPr>
            </w:pPr>
          </w:p>
        </w:tc>
        <w:tc>
          <w:tcPr>
            <w:tcW w:w="3310" w:type="dxa"/>
            <w:gridSpan w:val="9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22AF9406" w14:textId="77777777" w:rsidR="00A110A3" w:rsidRPr="00E9228A" w:rsidRDefault="00A110A3" w:rsidP="00A110A3">
            <w:pPr>
              <w:rPr>
                <w:sz w:val="12"/>
                <w:szCs w:val="12"/>
              </w:rPr>
            </w:pPr>
          </w:p>
        </w:tc>
      </w:tr>
      <w:tr w:rsidR="00A110A3" w:rsidRPr="00FB4C7E" w14:paraId="24235580" w14:textId="77777777" w:rsidTr="006B0BC5">
        <w:trPr>
          <w:trHeight w:val="288"/>
        </w:trPr>
        <w:tc>
          <w:tcPr>
            <w:tcW w:w="2324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274B70" w14:textId="7CE6F4EF" w:rsidR="00A110A3" w:rsidRPr="00E9228A" w:rsidRDefault="00A110A3" w:rsidP="00A110A3">
            <w:pPr>
              <w:rPr>
                <w:szCs w:val="16"/>
              </w:rPr>
            </w:pPr>
            <w:r w:rsidRPr="00E9228A">
              <w:rPr>
                <w:szCs w:val="16"/>
              </w:rPr>
              <w:t>Document Number: FM-OSD-255</w:t>
            </w:r>
          </w:p>
        </w:tc>
        <w:tc>
          <w:tcPr>
            <w:tcW w:w="2809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85DED5" w14:textId="12452C0B" w:rsidR="00A110A3" w:rsidRPr="00E9228A" w:rsidRDefault="00A110A3" w:rsidP="00A110A3">
            <w:pPr>
              <w:jc w:val="center"/>
              <w:rPr>
                <w:szCs w:val="16"/>
              </w:rPr>
            </w:pPr>
            <w:r w:rsidRPr="00E9228A">
              <w:rPr>
                <w:szCs w:val="16"/>
              </w:rPr>
              <w:t xml:space="preserve">Revision: </w:t>
            </w:r>
            <w:r w:rsidR="00545898">
              <w:rPr>
                <w:szCs w:val="16"/>
              </w:rPr>
              <w:t>E 10-Mar-2025</w:t>
            </w:r>
          </w:p>
        </w:tc>
        <w:tc>
          <w:tcPr>
            <w:tcW w:w="2537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C24E5E" w14:textId="51987F7F" w:rsidR="00A110A3" w:rsidRPr="00E9228A" w:rsidRDefault="00A110A3" w:rsidP="00A110A3">
            <w:pPr>
              <w:jc w:val="center"/>
              <w:rPr>
                <w:szCs w:val="16"/>
              </w:rPr>
            </w:pPr>
            <w:r w:rsidRPr="00E9228A">
              <w:rPr>
                <w:szCs w:val="16"/>
              </w:rPr>
              <w:t>Revised by: Yandra</w:t>
            </w:r>
          </w:p>
        </w:tc>
        <w:tc>
          <w:tcPr>
            <w:tcW w:w="3310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4566CF" w14:textId="77777777" w:rsidR="00A110A3" w:rsidRPr="00E9228A" w:rsidRDefault="00A110A3" w:rsidP="00A110A3">
            <w:pPr>
              <w:rPr>
                <w:sz w:val="14"/>
                <w:szCs w:val="14"/>
              </w:rPr>
            </w:pPr>
            <w:r w:rsidRPr="00E9228A">
              <w:rPr>
                <w:sz w:val="14"/>
                <w:szCs w:val="14"/>
              </w:rPr>
              <w:t xml:space="preserve">Path: </w:t>
            </w:r>
          </w:p>
          <w:p w14:paraId="3785D403" w14:textId="3AF8DD25" w:rsidR="00A110A3" w:rsidRPr="0047601D" w:rsidRDefault="00A110A3" w:rsidP="00A110A3">
            <w:pPr>
              <w:jc w:val="center"/>
              <w:rPr>
                <w:sz w:val="14"/>
                <w:szCs w:val="14"/>
              </w:rPr>
            </w:pPr>
            <w:r w:rsidRPr="00E9228A">
              <w:rPr>
                <w:sz w:val="12"/>
                <w:szCs w:val="12"/>
              </w:rPr>
              <w:t>\\bintanfs4\Esco_Operating_System\FM-SD-SOP-WI\Order Sales Processing\FM</w:t>
            </w:r>
          </w:p>
        </w:tc>
      </w:tr>
    </w:tbl>
    <w:p w14:paraId="7A93E43E" w14:textId="77777777" w:rsidR="0036595F" w:rsidRPr="00FB4C7E" w:rsidRDefault="0036595F" w:rsidP="00012696"/>
    <w:sectPr w:rsidR="0036595F" w:rsidRPr="00FB4C7E" w:rsidSect="00494EDF">
      <w:pgSz w:w="12240" w:h="15840"/>
      <w:pgMar w:top="547" w:right="547" w:bottom="734" w:left="907" w:header="720" w:footer="720" w:gutter="0"/>
      <w:paperSrc w:first="3" w:other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E95D11"/>
    <w:multiLevelType w:val="hybridMultilevel"/>
    <w:tmpl w:val="F8B273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60"/>
    <w:rsid w:val="00012009"/>
    <w:rsid w:val="00012696"/>
    <w:rsid w:val="00013D59"/>
    <w:rsid w:val="00021F27"/>
    <w:rsid w:val="00024488"/>
    <w:rsid w:val="00027350"/>
    <w:rsid w:val="00034DDB"/>
    <w:rsid w:val="00054D06"/>
    <w:rsid w:val="000563F3"/>
    <w:rsid w:val="00062B64"/>
    <w:rsid w:val="00072D75"/>
    <w:rsid w:val="0007307E"/>
    <w:rsid w:val="000774E7"/>
    <w:rsid w:val="000958C5"/>
    <w:rsid w:val="00097133"/>
    <w:rsid w:val="000A5384"/>
    <w:rsid w:val="000B0260"/>
    <w:rsid w:val="000B061E"/>
    <w:rsid w:val="000B07CC"/>
    <w:rsid w:val="000B18D1"/>
    <w:rsid w:val="000B3AA5"/>
    <w:rsid w:val="000C3AC9"/>
    <w:rsid w:val="000D0573"/>
    <w:rsid w:val="000D5F7F"/>
    <w:rsid w:val="000E0CA1"/>
    <w:rsid w:val="000E0D35"/>
    <w:rsid w:val="000E1BCD"/>
    <w:rsid w:val="000E78F1"/>
    <w:rsid w:val="000E7AF5"/>
    <w:rsid w:val="000F1949"/>
    <w:rsid w:val="001039EB"/>
    <w:rsid w:val="00106A6F"/>
    <w:rsid w:val="001260A0"/>
    <w:rsid w:val="001307DF"/>
    <w:rsid w:val="0013213E"/>
    <w:rsid w:val="00133420"/>
    <w:rsid w:val="00161A7C"/>
    <w:rsid w:val="001707CD"/>
    <w:rsid w:val="00173C25"/>
    <w:rsid w:val="00175678"/>
    <w:rsid w:val="001960DA"/>
    <w:rsid w:val="00197502"/>
    <w:rsid w:val="001A05E7"/>
    <w:rsid w:val="001A1466"/>
    <w:rsid w:val="001A7E2A"/>
    <w:rsid w:val="001C5951"/>
    <w:rsid w:val="001D061E"/>
    <w:rsid w:val="001E3B58"/>
    <w:rsid w:val="001F0ED6"/>
    <w:rsid w:val="00207E39"/>
    <w:rsid w:val="00220115"/>
    <w:rsid w:val="00230AEB"/>
    <w:rsid w:val="00245464"/>
    <w:rsid w:val="00247DBC"/>
    <w:rsid w:val="00256FA6"/>
    <w:rsid w:val="00261418"/>
    <w:rsid w:val="00273F68"/>
    <w:rsid w:val="00276649"/>
    <w:rsid w:val="00285AB8"/>
    <w:rsid w:val="0028651C"/>
    <w:rsid w:val="00292974"/>
    <w:rsid w:val="002A1110"/>
    <w:rsid w:val="002B375D"/>
    <w:rsid w:val="002B789E"/>
    <w:rsid w:val="002C463D"/>
    <w:rsid w:val="002C5766"/>
    <w:rsid w:val="002D4309"/>
    <w:rsid w:val="002E1F09"/>
    <w:rsid w:val="002E47F8"/>
    <w:rsid w:val="002E5C5C"/>
    <w:rsid w:val="002F5C27"/>
    <w:rsid w:val="00300676"/>
    <w:rsid w:val="00306C2E"/>
    <w:rsid w:val="00306D0A"/>
    <w:rsid w:val="00307572"/>
    <w:rsid w:val="00315F3D"/>
    <w:rsid w:val="003216E8"/>
    <w:rsid w:val="00325643"/>
    <w:rsid w:val="00334573"/>
    <w:rsid w:val="00342CC3"/>
    <w:rsid w:val="003476EB"/>
    <w:rsid w:val="00355F34"/>
    <w:rsid w:val="003644B5"/>
    <w:rsid w:val="0036482C"/>
    <w:rsid w:val="0036595F"/>
    <w:rsid w:val="00371266"/>
    <w:rsid w:val="003758D7"/>
    <w:rsid w:val="00377598"/>
    <w:rsid w:val="0038003A"/>
    <w:rsid w:val="00381907"/>
    <w:rsid w:val="00394B8A"/>
    <w:rsid w:val="003A2E75"/>
    <w:rsid w:val="003C7329"/>
    <w:rsid w:val="003C789E"/>
    <w:rsid w:val="003D6358"/>
    <w:rsid w:val="003F007F"/>
    <w:rsid w:val="003F066A"/>
    <w:rsid w:val="003F0C68"/>
    <w:rsid w:val="003F787D"/>
    <w:rsid w:val="004279E6"/>
    <w:rsid w:val="00430F28"/>
    <w:rsid w:val="00451E3C"/>
    <w:rsid w:val="00456ECD"/>
    <w:rsid w:val="004709CA"/>
    <w:rsid w:val="00492CF7"/>
    <w:rsid w:val="00494EDF"/>
    <w:rsid w:val="00495EAD"/>
    <w:rsid w:val="004975D7"/>
    <w:rsid w:val="004A33BF"/>
    <w:rsid w:val="004A488B"/>
    <w:rsid w:val="004A5845"/>
    <w:rsid w:val="004B25E8"/>
    <w:rsid w:val="004B43F8"/>
    <w:rsid w:val="004B6CDE"/>
    <w:rsid w:val="004B7EDE"/>
    <w:rsid w:val="004C2701"/>
    <w:rsid w:val="004C306A"/>
    <w:rsid w:val="004C33C1"/>
    <w:rsid w:val="004C58A1"/>
    <w:rsid w:val="004C7AD6"/>
    <w:rsid w:val="004D59AF"/>
    <w:rsid w:val="004E6939"/>
    <w:rsid w:val="004F261D"/>
    <w:rsid w:val="004F6DD1"/>
    <w:rsid w:val="00525E06"/>
    <w:rsid w:val="0053000E"/>
    <w:rsid w:val="00534FB9"/>
    <w:rsid w:val="00537793"/>
    <w:rsid w:val="00542B71"/>
    <w:rsid w:val="00544544"/>
    <w:rsid w:val="00545815"/>
    <w:rsid w:val="00545898"/>
    <w:rsid w:val="00555740"/>
    <w:rsid w:val="0055764F"/>
    <w:rsid w:val="00561294"/>
    <w:rsid w:val="005626F9"/>
    <w:rsid w:val="005648FB"/>
    <w:rsid w:val="00584D54"/>
    <w:rsid w:val="00587794"/>
    <w:rsid w:val="005B286F"/>
    <w:rsid w:val="005C237D"/>
    <w:rsid w:val="005C6EEE"/>
    <w:rsid w:val="005D400A"/>
    <w:rsid w:val="005E28E3"/>
    <w:rsid w:val="005E2E25"/>
    <w:rsid w:val="005F0566"/>
    <w:rsid w:val="005F5ABE"/>
    <w:rsid w:val="00602036"/>
    <w:rsid w:val="006037FC"/>
    <w:rsid w:val="00603ED1"/>
    <w:rsid w:val="00613F35"/>
    <w:rsid w:val="00614FF9"/>
    <w:rsid w:val="00617B9C"/>
    <w:rsid w:val="00622E69"/>
    <w:rsid w:val="00634899"/>
    <w:rsid w:val="00636B75"/>
    <w:rsid w:val="00643EA7"/>
    <w:rsid w:val="006446C3"/>
    <w:rsid w:val="00647610"/>
    <w:rsid w:val="00647A7A"/>
    <w:rsid w:val="006539CE"/>
    <w:rsid w:val="00664E73"/>
    <w:rsid w:val="0067515B"/>
    <w:rsid w:val="00695186"/>
    <w:rsid w:val="00697EF1"/>
    <w:rsid w:val="006A0B26"/>
    <w:rsid w:val="006B0BC5"/>
    <w:rsid w:val="006B74A0"/>
    <w:rsid w:val="006B7DB1"/>
    <w:rsid w:val="006C2192"/>
    <w:rsid w:val="006D67AA"/>
    <w:rsid w:val="006E27BD"/>
    <w:rsid w:val="006E3442"/>
    <w:rsid w:val="006F7E40"/>
    <w:rsid w:val="00703B84"/>
    <w:rsid w:val="0070540C"/>
    <w:rsid w:val="00712D14"/>
    <w:rsid w:val="00714325"/>
    <w:rsid w:val="00723BCC"/>
    <w:rsid w:val="00726523"/>
    <w:rsid w:val="007355CE"/>
    <w:rsid w:val="00743014"/>
    <w:rsid w:val="007573E4"/>
    <w:rsid w:val="0075746E"/>
    <w:rsid w:val="007667A3"/>
    <w:rsid w:val="007726D0"/>
    <w:rsid w:val="00773F86"/>
    <w:rsid w:val="00774101"/>
    <w:rsid w:val="00775729"/>
    <w:rsid w:val="00776071"/>
    <w:rsid w:val="0078197E"/>
    <w:rsid w:val="0078380F"/>
    <w:rsid w:val="00785FF9"/>
    <w:rsid w:val="007904CD"/>
    <w:rsid w:val="00790FF8"/>
    <w:rsid w:val="007977D9"/>
    <w:rsid w:val="007A4419"/>
    <w:rsid w:val="007A5170"/>
    <w:rsid w:val="007A61F0"/>
    <w:rsid w:val="007B0FF7"/>
    <w:rsid w:val="007B3F1C"/>
    <w:rsid w:val="007C72D9"/>
    <w:rsid w:val="007D20F2"/>
    <w:rsid w:val="007D7377"/>
    <w:rsid w:val="007E0C7B"/>
    <w:rsid w:val="007F08AA"/>
    <w:rsid w:val="00800A2B"/>
    <w:rsid w:val="00803555"/>
    <w:rsid w:val="008133E7"/>
    <w:rsid w:val="008168AE"/>
    <w:rsid w:val="00831470"/>
    <w:rsid w:val="008322C4"/>
    <w:rsid w:val="008350B3"/>
    <w:rsid w:val="008352CE"/>
    <w:rsid w:val="00836E69"/>
    <w:rsid w:val="008408EE"/>
    <w:rsid w:val="008503D8"/>
    <w:rsid w:val="008515BD"/>
    <w:rsid w:val="00851668"/>
    <w:rsid w:val="00854A52"/>
    <w:rsid w:val="008665C3"/>
    <w:rsid w:val="008733E7"/>
    <w:rsid w:val="0087704F"/>
    <w:rsid w:val="0088062F"/>
    <w:rsid w:val="0088081F"/>
    <w:rsid w:val="00883362"/>
    <w:rsid w:val="008904F5"/>
    <w:rsid w:val="0089155B"/>
    <w:rsid w:val="0089668D"/>
    <w:rsid w:val="008B0D53"/>
    <w:rsid w:val="008C3191"/>
    <w:rsid w:val="008C385A"/>
    <w:rsid w:val="008C4ADA"/>
    <w:rsid w:val="008F0F82"/>
    <w:rsid w:val="008F1C09"/>
    <w:rsid w:val="008F583E"/>
    <w:rsid w:val="00906297"/>
    <w:rsid w:val="00912B52"/>
    <w:rsid w:val="009154E4"/>
    <w:rsid w:val="00935064"/>
    <w:rsid w:val="00942BD8"/>
    <w:rsid w:val="00947712"/>
    <w:rsid w:val="00950A53"/>
    <w:rsid w:val="00951FFF"/>
    <w:rsid w:val="00960618"/>
    <w:rsid w:val="00962D54"/>
    <w:rsid w:val="00963571"/>
    <w:rsid w:val="0096537B"/>
    <w:rsid w:val="0097557F"/>
    <w:rsid w:val="00975629"/>
    <w:rsid w:val="00981BC3"/>
    <w:rsid w:val="00985AD8"/>
    <w:rsid w:val="0099535E"/>
    <w:rsid w:val="009B129E"/>
    <w:rsid w:val="009B1D80"/>
    <w:rsid w:val="009B261E"/>
    <w:rsid w:val="009B603C"/>
    <w:rsid w:val="009C1907"/>
    <w:rsid w:val="009C2E35"/>
    <w:rsid w:val="009C4A98"/>
    <w:rsid w:val="009D26C6"/>
    <w:rsid w:val="009D49DD"/>
    <w:rsid w:val="009E0397"/>
    <w:rsid w:val="009E09FF"/>
    <w:rsid w:val="009E0A6A"/>
    <w:rsid w:val="009E6AE0"/>
    <w:rsid w:val="009E71D3"/>
    <w:rsid w:val="009F2849"/>
    <w:rsid w:val="009F6FF1"/>
    <w:rsid w:val="00A05184"/>
    <w:rsid w:val="00A06662"/>
    <w:rsid w:val="00A06691"/>
    <w:rsid w:val="00A110A3"/>
    <w:rsid w:val="00A120E6"/>
    <w:rsid w:val="00A12C16"/>
    <w:rsid w:val="00A154CB"/>
    <w:rsid w:val="00A16553"/>
    <w:rsid w:val="00A24C57"/>
    <w:rsid w:val="00A27937"/>
    <w:rsid w:val="00A30F43"/>
    <w:rsid w:val="00A34817"/>
    <w:rsid w:val="00A47C6E"/>
    <w:rsid w:val="00A510D8"/>
    <w:rsid w:val="00A57370"/>
    <w:rsid w:val="00A61CCC"/>
    <w:rsid w:val="00A63041"/>
    <w:rsid w:val="00A82611"/>
    <w:rsid w:val="00A911F7"/>
    <w:rsid w:val="00A931CF"/>
    <w:rsid w:val="00AA599E"/>
    <w:rsid w:val="00AB01FD"/>
    <w:rsid w:val="00AB161A"/>
    <w:rsid w:val="00AB6733"/>
    <w:rsid w:val="00AC2241"/>
    <w:rsid w:val="00AC2E61"/>
    <w:rsid w:val="00AC40E3"/>
    <w:rsid w:val="00AC7B39"/>
    <w:rsid w:val="00AD5172"/>
    <w:rsid w:val="00AD74C4"/>
    <w:rsid w:val="00AF65F6"/>
    <w:rsid w:val="00B054D2"/>
    <w:rsid w:val="00B14A65"/>
    <w:rsid w:val="00B14D40"/>
    <w:rsid w:val="00B2075C"/>
    <w:rsid w:val="00B21849"/>
    <w:rsid w:val="00B22C28"/>
    <w:rsid w:val="00B233B0"/>
    <w:rsid w:val="00B26375"/>
    <w:rsid w:val="00B33EBB"/>
    <w:rsid w:val="00B34963"/>
    <w:rsid w:val="00B40141"/>
    <w:rsid w:val="00B40C8E"/>
    <w:rsid w:val="00B52D4A"/>
    <w:rsid w:val="00B55BE4"/>
    <w:rsid w:val="00B6445E"/>
    <w:rsid w:val="00B663BB"/>
    <w:rsid w:val="00B670D6"/>
    <w:rsid w:val="00B75DE4"/>
    <w:rsid w:val="00B82461"/>
    <w:rsid w:val="00B8252A"/>
    <w:rsid w:val="00B85685"/>
    <w:rsid w:val="00B863EE"/>
    <w:rsid w:val="00B9242E"/>
    <w:rsid w:val="00BA4969"/>
    <w:rsid w:val="00BA6616"/>
    <w:rsid w:val="00BA6E46"/>
    <w:rsid w:val="00BD1EAB"/>
    <w:rsid w:val="00BD3703"/>
    <w:rsid w:val="00BD62A0"/>
    <w:rsid w:val="00BE05D2"/>
    <w:rsid w:val="00BE5BD5"/>
    <w:rsid w:val="00C00434"/>
    <w:rsid w:val="00C05204"/>
    <w:rsid w:val="00C07105"/>
    <w:rsid w:val="00C11063"/>
    <w:rsid w:val="00C1533D"/>
    <w:rsid w:val="00C31808"/>
    <w:rsid w:val="00C34ED3"/>
    <w:rsid w:val="00C35DB9"/>
    <w:rsid w:val="00C552A2"/>
    <w:rsid w:val="00C56482"/>
    <w:rsid w:val="00C61511"/>
    <w:rsid w:val="00C63FFF"/>
    <w:rsid w:val="00C64619"/>
    <w:rsid w:val="00C72EA1"/>
    <w:rsid w:val="00C776B5"/>
    <w:rsid w:val="00C93692"/>
    <w:rsid w:val="00C9475B"/>
    <w:rsid w:val="00CA2CD6"/>
    <w:rsid w:val="00CA4559"/>
    <w:rsid w:val="00CA5895"/>
    <w:rsid w:val="00CB4845"/>
    <w:rsid w:val="00CC5217"/>
    <w:rsid w:val="00CC732F"/>
    <w:rsid w:val="00CD1864"/>
    <w:rsid w:val="00CD1ED1"/>
    <w:rsid w:val="00CD48AB"/>
    <w:rsid w:val="00CE1C4F"/>
    <w:rsid w:val="00CF23CB"/>
    <w:rsid w:val="00D02F06"/>
    <w:rsid w:val="00D0453B"/>
    <w:rsid w:val="00D076D9"/>
    <w:rsid w:val="00D10C55"/>
    <w:rsid w:val="00D15B41"/>
    <w:rsid w:val="00D21F16"/>
    <w:rsid w:val="00D278F3"/>
    <w:rsid w:val="00D35DEC"/>
    <w:rsid w:val="00D40335"/>
    <w:rsid w:val="00D53A0C"/>
    <w:rsid w:val="00D556C0"/>
    <w:rsid w:val="00D6153F"/>
    <w:rsid w:val="00D66989"/>
    <w:rsid w:val="00D75675"/>
    <w:rsid w:val="00D80FF7"/>
    <w:rsid w:val="00D83C08"/>
    <w:rsid w:val="00D85AEE"/>
    <w:rsid w:val="00D865B5"/>
    <w:rsid w:val="00D914D0"/>
    <w:rsid w:val="00DA16F6"/>
    <w:rsid w:val="00DB4C28"/>
    <w:rsid w:val="00DC038F"/>
    <w:rsid w:val="00DC68FA"/>
    <w:rsid w:val="00DC7033"/>
    <w:rsid w:val="00DD3423"/>
    <w:rsid w:val="00DD448E"/>
    <w:rsid w:val="00DD44A9"/>
    <w:rsid w:val="00DD613D"/>
    <w:rsid w:val="00DE48AD"/>
    <w:rsid w:val="00DE4BB8"/>
    <w:rsid w:val="00DF7F5E"/>
    <w:rsid w:val="00E06125"/>
    <w:rsid w:val="00E154DA"/>
    <w:rsid w:val="00E2375A"/>
    <w:rsid w:val="00E326F5"/>
    <w:rsid w:val="00E4033F"/>
    <w:rsid w:val="00E44CB8"/>
    <w:rsid w:val="00E51F36"/>
    <w:rsid w:val="00E62BF6"/>
    <w:rsid w:val="00E64A3E"/>
    <w:rsid w:val="00E7562E"/>
    <w:rsid w:val="00E82B89"/>
    <w:rsid w:val="00E9228A"/>
    <w:rsid w:val="00E93A55"/>
    <w:rsid w:val="00EA0BD4"/>
    <w:rsid w:val="00EA2320"/>
    <w:rsid w:val="00EB03CB"/>
    <w:rsid w:val="00EB0C8D"/>
    <w:rsid w:val="00EB109E"/>
    <w:rsid w:val="00EB23F8"/>
    <w:rsid w:val="00EB302A"/>
    <w:rsid w:val="00EB3AC1"/>
    <w:rsid w:val="00EC0E74"/>
    <w:rsid w:val="00ED52C1"/>
    <w:rsid w:val="00ED7CB6"/>
    <w:rsid w:val="00EF7215"/>
    <w:rsid w:val="00F04217"/>
    <w:rsid w:val="00F1609E"/>
    <w:rsid w:val="00F20E27"/>
    <w:rsid w:val="00F22165"/>
    <w:rsid w:val="00F32B02"/>
    <w:rsid w:val="00F36736"/>
    <w:rsid w:val="00F41E9D"/>
    <w:rsid w:val="00F44665"/>
    <w:rsid w:val="00F46F59"/>
    <w:rsid w:val="00F52541"/>
    <w:rsid w:val="00F6221E"/>
    <w:rsid w:val="00F71325"/>
    <w:rsid w:val="00F74FD3"/>
    <w:rsid w:val="00F805C3"/>
    <w:rsid w:val="00F8616A"/>
    <w:rsid w:val="00FB4C7E"/>
    <w:rsid w:val="00FC08E2"/>
    <w:rsid w:val="00FD4D54"/>
    <w:rsid w:val="00FD6B28"/>
    <w:rsid w:val="00FD6F69"/>
    <w:rsid w:val="00FF026D"/>
    <w:rsid w:val="00FF30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0DCC4"/>
  <w15:docId w15:val="{A93D4BB9-D155-4D90-93D7-7EBF0EB0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C7E"/>
    <w:rPr>
      <w:rFonts w:ascii="Tahoma" w:hAnsi="Tahoma"/>
      <w:sz w:val="16"/>
      <w:szCs w:val="24"/>
    </w:rPr>
  </w:style>
  <w:style w:type="paragraph" w:styleId="Heading1">
    <w:name w:val="heading 1"/>
    <w:basedOn w:val="Normal"/>
    <w:next w:val="Normal"/>
    <w:qFormat/>
    <w:rsid w:val="0078197E"/>
    <w:pPr>
      <w:spacing w:after="80"/>
      <w:jc w:val="center"/>
      <w:outlineLvl w:val="0"/>
    </w:pPr>
    <w:rPr>
      <w:b/>
      <w:caps/>
      <w:sz w:val="20"/>
      <w:szCs w:val="20"/>
    </w:rPr>
  </w:style>
  <w:style w:type="paragraph" w:styleId="Heading2">
    <w:name w:val="heading 2"/>
    <w:basedOn w:val="Normal"/>
    <w:next w:val="Normal"/>
    <w:qFormat/>
    <w:rsid w:val="0078197E"/>
    <w:pPr>
      <w:spacing w:after="80"/>
      <w:jc w:val="right"/>
      <w:outlineLvl w:val="1"/>
    </w:pPr>
    <w:rPr>
      <w:sz w:val="20"/>
    </w:rPr>
  </w:style>
  <w:style w:type="paragraph" w:styleId="Heading3">
    <w:name w:val="heading 3"/>
    <w:basedOn w:val="Normal"/>
    <w:next w:val="Normal"/>
    <w:qFormat/>
    <w:rsid w:val="0078197E"/>
    <w:pPr>
      <w:spacing w:after="80"/>
      <w:outlineLvl w:val="2"/>
    </w:pPr>
    <w:rPr>
      <w:sz w:val="20"/>
    </w:rPr>
  </w:style>
  <w:style w:type="paragraph" w:styleId="Heading4">
    <w:name w:val="heading 4"/>
    <w:basedOn w:val="Normal"/>
    <w:next w:val="Normal"/>
    <w:qFormat/>
    <w:rsid w:val="00981BC3"/>
    <w:pPr>
      <w:keepNext/>
      <w:spacing w:before="60"/>
      <w:jc w:val="center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981BC3"/>
    <w:pPr>
      <w:keepNext/>
      <w:spacing w:before="60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rsid w:val="000E7AF5"/>
    <w:pPr>
      <w:jc w:val="center"/>
    </w:pPr>
    <w:rPr>
      <w:b/>
      <w:caps/>
      <w:szCs w:val="16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paragraph" w:customStyle="1" w:styleId="FinePrint">
    <w:name w:val="Fine Print"/>
    <w:basedOn w:val="Normal"/>
    <w:link w:val="FinePrintChar"/>
    <w:rsid w:val="008350B3"/>
    <w:rPr>
      <w:sz w:val="12"/>
    </w:rPr>
  </w:style>
  <w:style w:type="character" w:customStyle="1" w:styleId="FinePrintChar">
    <w:name w:val="Fine Print Char"/>
    <w:basedOn w:val="DefaultParagraphFont"/>
    <w:link w:val="FinePrint"/>
    <w:rsid w:val="008350B3"/>
    <w:rPr>
      <w:rFonts w:ascii="Tahoma" w:hAnsi="Tahoma"/>
      <w:sz w:val="12"/>
      <w:szCs w:val="24"/>
      <w:lang w:val="en-US" w:eastAsia="en-US" w:bidi="ar-SA"/>
    </w:rPr>
  </w:style>
  <w:style w:type="paragraph" w:customStyle="1" w:styleId="Centered">
    <w:name w:val="Centered"/>
    <w:basedOn w:val="Normal"/>
    <w:rsid w:val="003758D7"/>
    <w:pPr>
      <w:jc w:val="center"/>
    </w:pPr>
  </w:style>
  <w:style w:type="paragraph" w:customStyle="1" w:styleId="Bold">
    <w:name w:val="Bold"/>
    <w:basedOn w:val="Normal"/>
    <w:link w:val="BoldChar"/>
    <w:rsid w:val="00CA2CD6"/>
    <w:rPr>
      <w:b/>
    </w:rPr>
  </w:style>
  <w:style w:type="paragraph" w:customStyle="1" w:styleId="CheckBox">
    <w:name w:val="Check Box"/>
    <w:basedOn w:val="Normal"/>
    <w:link w:val="CheckBoxChar"/>
    <w:rsid w:val="00A06691"/>
    <w:rPr>
      <w:rFonts w:ascii="Wingdings" w:hAnsi="Wingdings"/>
      <w:color w:val="333333"/>
      <w:sz w:val="20"/>
    </w:rPr>
  </w:style>
  <w:style w:type="character" w:customStyle="1" w:styleId="CheckBoxChar">
    <w:name w:val="Check Box Char"/>
    <w:basedOn w:val="DefaultParagraphFont"/>
    <w:link w:val="CheckBox"/>
    <w:rsid w:val="00A06691"/>
    <w:rPr>
      <w:rFonts w:ascii="Wingdings" w:hAnsi="Wingdings"/>
      <w:color w:val="333333"/>
      <w:szCs w:val="24"/>
      <w:lang w:val="en-US" w:eastAsia="en-US" w:bidi="ar-SA"/>
    </w:rPr>
  </w:style>
  <w:style w:type="paragraph" w:customStyle="1" w:styleId="LightGreylines">
    <w:name w:val="Light Grey lines"/>
    <w:basedOn w:val="Normal"/>
    <w:link w:val="LightGreylinesCharChar"/>
    <w:rsid w:val="009E71D3"/>
    <w:rPr>
      <w:color w:val="999999"/>
      <w:sz w:val="12"/>
    </w:rPr>
  </w:style>
  <w:style w:type="character" w:customStyle="1" w:styleId="LightGreylinesCharChar">
    <w:name w:val="Light Grey lines Char Char"/>
    <w:basedOn w:val="DefaultParagraphFont"/>
    <w:link w:val="LightGreylines"/>
    <w:rsid w:val="009E71D3"/>
    <w:rPr>
      <w:rFonts w:ascii="Tahoma" w:hAnsi="Tahoma"/>
      <w:color w:val="999999"/>
      <w:sz w:val="12"/>
      <w:szCs w:val="24"/>
      <w:lang w:val="en-US" w:eastAsia="en-US" w:bidi="ar-SA"/>
    </w:rPr>
  </w:style>
  <w:style w:type="character" w:customStyle="1" w:styleId="BoldChar">
    <w:name w:val="Bold Char"/>
    <w:basedOn w:val="DefaultParagraphFont"/>
    <w:link w:val="Bold"/>
    <w:rsid w:val="009C4A98"/>
    <w:rPr>
      <w:rFonts w:ascii="Tahoma" w:hAnsi="Tahoma"/>
      <w:b/>
      <w:sz w:val="16"/>
      <w:szCs w:val="24"/>
      <w:lang w:val="en-US" w:eastAsia="en-US" w:bidi="ar-SA"/>
    </w:rPr>
  </w:style>
  <w:style w:type="paragraph" w:customStyle="1" w:styleId="Terms">
    <w:name w:val="Terms"/>
    <w:basedOn w:val="Normal"/>
    <w:rsid w:val="009C4A98"/>
    <w:pPr>
      <w:spacing w:before="40"/>
    </w:pPr>
  </w:style>
  <w:style w:type="paragraph" w:customStyle="1" w:styleId="ShipperSignature">
    <w:name w:val="Shipper Signature"/>
    <w:basedOn w:val="Normal"/>
    <w:link w:val="ShipperSignatureChar"/>
    <w:rsid w:val="00A06691"/>
    <w:pPr>
      <w:spacing w:before="40"/>
    </w:pPr>
    <w:rPr>
      <w:b/>
    </w:rPr>
  </w:style>
  <w:style w:type="character" w:customStyle="1" w:styleId="ShipperSignatureChar">
    <w:name w:val="Shipper Signature Char"/>
    <w:basedOn w:val="DefaultParagraphFont"/>
    <w:link w:val="ShipperSignature"/>
    <w:rsid w:val="00A06691"/>
    <w:rPr>
      <w:rFonts w:ascii="Tahoma" w:hAnsi="Tahoma"/>
      <w:b/>
      <w:sz w:val="16"/>
      <w:szCs w:val="24"/>
      <w:lang w:val="en-US" w:eastAsia="en-US" w:bidi="ar-SA"/>
    </w:rPr>
  </w:style>
  <w:style w:type="paragraph" w:customStyle="1" w:styleId="BarCode">
    <w:name w:val="Bar Code"/>
    <w:basedOn w:val="Normal"/>
    <w:rsid w:val="009E71D3"/>
    <w:pPr>
      <w:spacing w:before="80" w:after="80"/>
      <w:jc w:val="center"/>
    </w:pPr>
    <w:rPr>
      <w:b/>
      <w:caps/>
      <w:outline/>
      <w:color w:val="808080"/>
      <w:sz w:val="24"/>
      <w14:textOutline w14:w="9525" w14:cap="flat" w14:cmpd="sng" w14:algn="ctr">
        <w14:solidFill>
          <w14:srgbClr w14:val="808080"/>
        </w14:solidFill>
        <w14:prstDash w14:val="solid"/>
        <w14:round/>
      </w14:textOutline>
      <w14:textFill>
        <w14:noFill/>
      </w14:textFill>
    </w:rPr>
  </w:style>
  <w:style w:type="paragraph" w:customStyle="1" w:styleId="BoldCentered">
    <w:name w:val="Bold Centered"/>
    <w:basedOn w:val="Bold"/>
    <w:rsid w:val="004D59AF"/>
    <w:pPr>
      <w:jc w:val="center"/>
    </w:pPr>
  </w:style>
  <w:style w:type="paragraph" w:customStyle="1" w:styleId="Signatureheading">
    <w:name w:val="Signature heading"/>
    <w:basedOn w:val="Bold"/>
    <w:rsid w:val="000B3AA5"/>
    <w:pPr>
      <w:spacing w:after="120"/>
    </w:pPr>
    <w:rPr>
      <w:bCs/>
      <w:szCs w:val="20"/>
    </w:rPr>
  </w:style>
  <w:style w:type="character" w:styleId="Emphasis">
    <w:name w:val="Emphasis"/>
    <w:basedOn w:val="DefaultParagraphFont"/>
    <w:qFormat/>
    <w:rsid w:val="00B863EE"/>
    <w:rPr>
      <w:i/>
      <w:iCs/>
    </w:rPr>
  </w:style>
  <w:style w:type="paragraph" w:styleId="ListParagraph">
    <w:name w:val="List Paragraph"/>
    <w:basedOn w:val="Normal"/>
    <w:uiPriority w:val="34"/>
    <w:qFormat/>
    <w:rsid w:val="004B2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2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73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4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80245748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5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2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9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0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7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87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6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07086933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9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6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4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1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vin.heah.ESCOASIA\AppData\Roaming\Microsoft\Templates\Bill%20of%20lad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325154-57c7-4391-8bb8-735593b8c6c5">
      <Terms xmlns="http://schemas.microsoft.com/office/infopath/2007/PartnerControls"/>
    </lcf76f155ced4ddcb4097134ff3c332f>
    <TaxCatchAll xmlns="049dbdfc-aa2f-44cf-b3de-fab0d5b548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DD2FC3DD93441A48EBB28CD6B38AC" ma:contentTypeVersion="14" ma:contentTypeDescription="Create a new document." ma:contentTypeScope="" ma:versionID="42c49743a8b2f8c42f39bc772b29f9dc">
  <xsd:schema xmlns:xsd="http://www.w3.org/2001/XMLSchema" xmlns:xs="http://www.w3.org/2001/XMLSchema" xmlns:p="http://schemas.microsoft.com/office/2006/metadata/properties" xmlns:ns2="91325154-57c7-4391-8bb8-735593b8c6c5" xmlns:ns3="049dbdfc-aa2f-44cf-b3de-fab0d5b548e1" targetNamespace="http://schemas.microsoft.com/office/2006/metadata/properties" ma:root="true" ma:fieldsID="142f4ccb46490f9ef1c7b13b711fd9b5" ns2:_="" ns3:_="">
    <xsd:import namespace="91325154-57c7-4391-8bb8-735593b8c6c5"/>
    <xsd:import namespace="049dbdfc-aa2f-44cf-b3de-fab0d5b548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25154-57c7-4391-8bb8-735593b8c6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6ae6ab0-90d3-49fd-b2e5-de80538d46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9dbdfc-aa2f-44cf-b3de-fab0d5b548e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3178f94-adf0-4de2-bf4f-0e93712ba857}" ma:internalName="TaxCatchAll" ma:showField="CatchAllData" ma:web="049dbdfc-aa2f-44cf-b3de-fab0d5b548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30ED6-DF1E-4DF8-B5F1-E9CC18AE3DB4}">
  <ds:schemaRefs>
    <ds:schemaRef ds:uri="http://schemas.microsoft.com/office/2006/metadata/properties"/>
    <ds:schemaRef ds:uri="http://schemas.microsoft.com/office/infopath/2007/PartnerControls"/>
    <ds:schemaRef ds:uri="91325154-57c7-4391-8bb8-735593b8c6c5"/>
    <ds:schemaRef ds:uri="049dbdfc-aa2f-44cf-b3de-fab0d5b548e1"/>
  </ds:schemaRefs>
</ds:datastoreItem>
</file>

<file path=customXml/itemProps2.xml><?xml version="1.0" encoding="utf-8"?>
<ds:datastoreItem xmlns:ds="http://schemas.openxmlformats.org/officeDocument/2006/customXml" ds:itemID="{8ED4C517-1A0B-4F83-9DFA-C724D57EF0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16459D-DD58-4D4A-AA29-BACED13B5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325154-57c7-4391-8bb8-735593b8c6c5"/>
    <ds:schemaRef ds:uri="049dbdfc-aa2f-44cf-b3de-fab0d5b548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91638F-225B-4DCE-9C3E-4BBD11BA7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Bill of lading.dot</Template>
  <TotalTime>157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alvin.heah</dc:creator>
  <cp:lastModifiedBy>Lutfiah Nabilah</cp:lastModifiedBy>
  <cp:revision>7</cp:revision>
  <cp:lastPrinted>2026-10-14T01:47:00Z</cp:lastPrinted>
  <dcterms:created xsi:type="dcterms:W3CDTF">2026-09-14T09:00:00Z</dcterms:created>
  <dcterms:modified xsi:type="dcterms:W3CDTF">2026-10-14T04:21:00Z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ContentTypeId">
    <vt:lpwstr>0x010100D55DD2FC3DD93441A48EBB28CD6B38AC</vt:lpwstr>
  </property>
  <property fmtid="{D5CDD505-2E9C-101B-9397-08002B2CF9AE}" pid="4" name="MediaServiceImageTags">
    <vt:lpwstr/>
  </property>
  <property fmtid="{D5CDD505-2E9C-101B-9397-08002B2CF9AE}" pid="5" name="GrammarlyDocumentId">
    <vt:lpwstr>d374ac31-378f-4472-a41d-fe93bf96b663</vt:lpwstr>
  </property>
</Properties>
</file>